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46288509"/>
        <w:docPartObj>
          <w:docPartGallery w:val="Cover Pages"/>
          <w:docPartUnique/>
        </w:docPartObj>
      </w:sdtPr>
      <w:sdtContent>
        <w:p w14:paraId="1E3832E7" w14:textId="77777777" w:rsidR="00065EC5" w:rsidRPr="00B2610B" w:rsidRDefault="00B2610B" w:rsidP="00B2610B">
          <w:r w:rsidRPr="00B2610B">
            <w:rPr>
              <w:noProof/>
            </w:rPr>
            <mc:AlternateContent>
              <mc:Choice Requires="wps">
                <w:drawing>
                  <wp:anchor distT="0" distB="0" distL="114300" distR="114300" simplePos="0" relativeHeight="251650048" behindDoc="0" locked="0" layoutInCell="1" allowOverlap="1" wp14:anchorId="24B76D5C" wp14:editId="658FF6D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Textfeld 14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FE1659" w14:textId="1950D4A3" w:rsidR="00B2610B" w:rsidRPr="00B2610B" w:rsidRDefault="00210295">
                                    <w:pPr>
                                      <w:pStyle w:val="KeinLeerraum"/>
                                      <w:jc w:val="right"/>
                                      <w:rPr>
                                        <w:color w:val="595959" w:themeColor="text1" w:themeTint="A6"/>
                                        <w:sz w:val="28"/>
                                        <w:szCs w:val="28"/>
                                      </w:rPr>
                                    </w:pPr>
                                    <w:r>
                                      <w:rPr>
                                        <w:color w:val="595959" w:themeColor="text1" w:themeTint="A6"/>
                                        <w:sz w:val="28"/>
                                        <w:szCs w:val="28"/>
                                      </w:rPr>
                                      <w:t>Anisa</w:t>
                                    </w:r>
                                  </w:p>
                                </w:sdtContent>
                              </w:sdt>
                              <w:p w14:paraId="38AC04F6" w14:textId="77777777" w:rsidR="00B2610B" w:rsidRPr="00B2610B" w:rsidRDefault="00000000">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B1E5C">
                                      <w:rPr>
                                        <w:color w:val="595959" w:themeColor="text1" w:themeTint="A6"/>
                                        <w:sz w:val="18"/>
                                        <w:szCs w:val="18"/>
                                      </w:rPr>
                                      <w:t>Anisa_duraj@outlook.com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4B76D5C" id="_x0000_t202" coordsize="21600,21600" o:spt="202" path="m,l,21600r21600,l21600,xe">
                    <v:stroke joinstyle="miter"/>
                    <v:path gradientshapeok="t" o:connecttype="rect"/>
                  </v:shapetype>
                  <v:shape id="Textfeld 149" o:spid="_x0000_s1026" type="#_x0000_t202" style="position:absolute;margin-left:0;margin-top:0;width:8in;height:1in;z-index:25165004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FE1659" w14:textId="1950D4A3" w:rsidR="00B2610B" w:rsidRPr="00B2610B" w:rsidRDefault="00210295">
                              <w:pPr>
                                <w:pStyle w:val="KeinLeerraum"/>
                                <w:jc w:val="right"/>
                                <w:rPr>
                                  <w:color w:val="595959" w:themeColor="text1" w:themeTint="A6"/>
                                  <w:sz w:val="28"/>
                                  <w:szCs w:val="28"/>
                                </w:rPr>
                              </w:pPr>
                              <w:r>
                                <w:rPr>
                                  <w:color w:val="595959" w:themeColor="text1" w:themeTint="A6"/>
                                  <w:sz w:val="28"/>
                                  <w:szCs w:val="28"/>
                                </w:rPr>
                                <w:t>Anisa</w:t>
                              </w:r>
                            </w:p>
                          </w:sdtContent>
                        </w:sdt>
                        <w:p w14:paraId="38AC04F6" w14:textId="77777777" w:rsidR="00B2610B" w:rsidRPr="00B2610B" w:rsidRDefault="00000000">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B1E5C">
                                <w:rPr>
                                  <w:color w:val="595959" w:themeColor="text1" w:themeTint="A6"/>
                                  <w:sz w:val="18"/>
                                  <w:szCs w:val="18"/>
                                </w:rPr>
                                <w:t>Anisa_duraj@outlook.com</w:t>
                              </w:r>
                            </w:sdtContent>
                          </w:sdt>
                        </w:p>
                      </w:txbxContent>
                    </v:textbox>
                    <w10:wrap type="square" anchorx="page" anchory="page"/>
                  </v:shape>
                </w:pict>
              </mc:Fallback>
            </mc:AlternateContent>
          </w:r>
          <w:r w:rsidRPr="00B2610B">
            <w:rPr>
              <w:noProof/>
            </w:rPr>
            <mc:AlternateContent>
              <mc:Choice Requires="wps">
                <w:drawing>
                  <wp:anchor distT="0" distB="0" distL="114300" distR="114300" simplePos="0" relativeHeight="251651072" behindDoc="0" locked="0" layoutInCell="1" allowOverlap="1" wp14:anchorId="7623F0AC" wp14:editId="5EFE6F6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7C98E" w14:textId="77777777" w:rsidR="00B2610B" w:rsidRPr="00BB1E5C" w:rsidRDefault="00B2610B">
                                <w:pPr>
                                  <w:pStyle w:val="KeinLeerraum"/>
                                  <w:jc w:val="right"/>
                                  <w:rPr>
                                    <w:color w:val="7F7F7F" w:themeColor="text1" w:themeTint="80"/>
                                    <w:sz w:val="28"/>
                                    <w:szCs w:val="28"/>
                                  </w:rPr>
                                </w:pPr>
                                <w:r w:rsidRPr="00BB1E5C">
                                  <w:rPr>
                                    <w:color w:val="7F7F7F" w:themeColor="text1" w:themeTint="80"/>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7DEC32EF" w14:textId="3B1E0805" w:rsidR="00B2610B" w:rsidRPr="00B2610B" w:rsidRDefault="00D9554C">
                                    <w:pPr>
                                      <w:pStyle w:val="KeinLeerraum"/>
                                      <w:jc w:val="right"/>
                                      <w:rPr>
                                        <w:color w:val="595959" w:themeColor="text1" w:themeTint="A6"/>
                                        <w:sz w:val="20"/>
                                        <w:szCs w:val="20"/>
                                      </w:rPr>
                                    </w:pPr>
                                    <w:r>
                                      <w:rPr>
                                        <w:color w:val="595959" w:themeColor="text1" w:themeTint="A6"/>
                                        <w:sz w:val="20"/>
                                        <w:szCs w:val="20"/>
                                      </w:rPr>
                                      <w:t xml:space="preserve">Hier ist eine </w:t>
                                    </w:r>
                                    <w:proofErr w:type="gramStart"/>
                                    <w:r>
                                      <w:rPr>
                                        <w:color w:val="595959" w:themeColor="text1" w:themeTint="A6"/>
                                        <w:sz w:val="20"/>
                                        <w:szCs w:val="20"/>
                                      </w:rPr>
                                      <w:t>schritt für schritt</w:t>
                                    </w:r>
                                    <w:proofErr w:type="gramEnd"/>
                                    <w:r>
                                      <w:rPr>
                                        <w:color w:val="595959" w:themeColor="text1" w:themeTint="A6"/>
                                        <w:sz w:val="20"/>
                                        <w:szCs w:val="20"/>
                                      </w:rPr>
                                      <w:t xml:space="preserve"> Anleitung wie man ein Doker richtig erstell.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623F0AC" id="Textfeld 151" o:spid="_x0000_s1027" type="#_x0000_t202" style="position:absolute;margin-left:0;margin-top:0;width:8in;height:79.5pt;z-index:25165107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6A7C98E" w14:textId="77777777" w:rsidR="00B2610B" w:rsidRPr="00BB1E5C" w:rsidRDefault="00B2610B">
                          <w:pPr>
                            <w:pStyle w:val="KeinLeerraum"/>
                            <w:jc w:val="right"/>
                            <w:rPr>
                              <w:color w:val="7F7F7F" w:themeColor="text1" w:themeTint="80"/>
                              <w:sz w:val="28"/>
                              <w:szCs w:val="28"/>
                            </w:rPr>
                          </w:pPr>
                          <w:r w:rsidRPr="00BB1E5C">
                            <w:rPr>
                              <w:color w:val="7F7F7F" w:themeColor="text1" w:themeTint="80"/>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7DEC32EF" w14:textId="3B1E0805" w:rsidR="00B2610B" w:rsidRPr="00B2610B" w:rsidRDefault="00D9554C">
                              <w:pPr>
                                <w:pStyle w:val="KeinLeerraum"/>
                                <w:jc w:val="right"/>
                                <w:rPr>
                                  <w:color w:val="595959" w:themeColor="text1" w:themeTint="A6"/>
                                  <w:sz w:val="20"/>
                                  <w:szCs w:val="20"/>
                                </w:rPr>
                              </w:pPr>
                              <w:r>
                                <w:rPr>
                                  <w:color w:val="595959" w:themeColor="text1" w:themeTint="A6"/>
                                  <w:sz w:val="20"/>
                                  <w:szCs w:val="20"/>
                                </w:rPr>
                                <w:t xml:space="preserve">Hier ist eine </w:t>
                              </w:r>
                              <w:proofErr w:type="gramStart"/>
                              <w:r>
                                <w:rPr>
                                  <w:color w:val="595959" w:themeColor="text1" w:themeTint="A6"/>
                                  <w:sz w:val="20"/>
                                  <w:szCs w:val="20"/>
                                </w:rPr>
                                <w:t>schritt für schritt</w:t>
                              </w:r>
                              <w:proofErr w:type="gramEnd"/>
                              <w:r>
                                <w:rPr>
                                  <w:color w:val="595959" w:themeColor="text1" w:themeTint="A6"/>
                                  <w:sz w:val="20"/>
                                  <w:szCs w:val="20"/>
                                </w:rPr>
                                <w:t xml:space="preserve"> Anleitung wie man ein Doker richtig erstell.  </w:t>
                              </w:r>
                            </w:p>
                          </w:sdtContent>
                        </w:sdt>
                      </w:txbxContent>
                    </v:textbox>
                    <w10:wrap type="square" anchorx="page" anchory="page"/>
                  </v:shape>
                </w:pict>
              </mc:Fallback>
            </mc:AlternateContent>
          </w:r>
          <w:r w:rsidRPr="00B2610B">
            <w:rPr>
              <w:noProof/>
            </w:rPr>
            <mc:AlternateContent>
              <mc:Choice Requires="wps">
                <w:drawing>
                  <wp:anchor distT="0" distB="0" distL="114300" distR="114300" simplePos="0" relativeHeight="251649024" behindDoc="0" locked="0" layoutInCell="1" allowOverlap="1" wp14:anchorId="140B6F7C" wp14:editId="36E0B51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F4545" w14:textId="55A18F43" w:rsidR="00B2610B" w:rsidRPr="00B2610B" w:rsidRDefault="00A31790" w:rsidP="00B2610B">
                                <w:pPr>
                                  <w:jc w:val="right"/>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A31790">
                                      <w:rPr>
                                        <w:caps/>
                                        <w:color w:val="156082" w:themeColor="accent1"/>
                                        <w:sz w:val="64"/>
                                        <w:szCs w:val="64"/>
                                      </w:rPr>
                                      <w:t>Development Fundamentals</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8715576" w14:textId="72B12119" w:rsidR="00B2610B" w:rsidRPr="00B2610B" w:rsidRDefault="00D9554C">
                                    <w:pPr>
                                      <w:jc w:val="right"/>
                                      <w:rPr>
                                        <w:smallCaps/>
                                        <w:color w:val="404040" w:themeColor="text1" w:themeTint="BF"/>
                                        <w:sz w:val="36"/>
                                        <w:szCs w:val="36"/>
                                      </w:rPr>
                                    </w:pPr>
                                    <w:r>
                                      <w:rPr>
                                        <w:color w:val="404040" w:themeColor="text1" w:themeTint="BF"/>
                                        <w:sz w:val="36"/>
                                        <w:szCs w:val="36"/>
                                      </w:rPr>
                                      <w:t>Erstellt in ZLI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0B6F7C" id="Textfeld 153" o:spid="_x0000_s1028" type="#_x0000_t202" style="position:absolute;margin-left:0;margin-top:0;width:8in;height:286.5pt;z-index:2516490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8DF4545" w14:textId="55A18F43" w:rsidR="00B2610B" w:rsidRPr="00B2610B" w:rsidRDefault="00A31790" w:rsidP="00B2610B">
                          <w:pPr>
                            <w:jc w:val="right"/>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A31790">
                                <w:rPr>
                                  <w:caps/>
                                  <w:color w:val="156082" w:themeColor="accent1"/>
                                  <w:sz w:val="64"/>
                                  <w:szCs w:val="64"/>
                                </w:rPr>
                                <w:t>Development Fundamentals</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8715576" w14:textId="72B12119" w:rsidR="00B2610B" w:rsidRPr="00B2610B" w:rsidRDefault="00D9554C">
                              <w:pPr>
                                <w:jc w:val="right"/>
                                <w:rPr>
                                  <w:smallCaps/>
                                  <w:color w:val="404040" w:themeColor="text1" w:themeTint="BF"/>
                                  <w:sz w:val="36"/>
                                  <w:szCs w:val="36"/>
                                </w:rPr>
                              </w:pPr>
                              <w:r>
                                <w:rPr>
                                  <w:color w:val="404040" w:themeColor="text1" w:themeTint="BF"/>
                                  <w:sz w:val="36"/>
                                  <w:szCs w:val="36"/>
                                </w:rPr>
                                <w:t>Erstellt in ZLI</w:t>
                              </w:r>
                            </w:p>
                          </w:sdtContent>
                        </w:sdt>
                      </w:txbxContent>
                    </v:textbox>
                    <w10:wrap type="square" anchorx="page" anchory="page"/>
                  </v:shape>
                </w:pict>
              </mc:Fallback>
            </mc:AlternateContent>
          </w:r>
        </w:p>
      </w:sdtContent>
    </w:sdt>
    <w:p w14:paraId="6D058608" w14:textId="77777777" w:rsidR="00744978" w:rsidRPr="00210295" w:rsidRDefault="00744978" w:rsidP="00210295">
      <w:pPr>
        <w:pStyle w:val="berschrift6"/>
      </w:pPr>
      <w:r w:rsidRPr="00B2610B">
        <w:br w:type="page"/>
      </w:r>
    </w:p>
    <w:p w14:paraId="07F3D101" w14:textId="77777777" w:rsidR="004250EA" w:rsidRPr="00B2610B" w:rsidRDefault="004250EA"/>
    <w:sdt>
      <w:sdtPr>
        <w:rPr>
          <w:rFonts w:asciiTheme="minorHAnsi" w:eastAsiaTheme="minorHAnsi" w:hAnsiTheme="minorHAnsi" w:cstheme="minorBidi"/>
          <w:color w:val="auto"/>
          <w:kern w:val="2"/>
          <w:sz w:val="24"/>
          <w:szCs w:val="24"/>
          <w:lang w:eastAsia="en-US"/>
          <w14:ligatures w14:val="standardContextual"/>
        </w:rPr>
        <w:id w:val="484591743"/>
        <w:docPartObj>
          <w:docPartGallery w:val="Table of Contents"/>
          <w:docPartUnique/>
        </w:docPartObj>
      </w:sdtPr>
      <w:sdtEndPr>
        <w:rPr>
          <w:b/>
          <w:bCs/>
        </w:rPr>
      </w:sdtEndPr>
      <w:sdtContent>
        <w:p w14:paraId="2FA5BCA6" w14:textId="77777777" w:rsidR="00065EC5" w:rsidRPr="00B2610B" w:rsidRDefault="00065EC5">
          <w:pPr>
            <w:pStyle w:val="Inhaltsverzeichnisberschrift"/>
          </w:pPr>
          <w:r w:rsidRPr="00B2610B">
            <w:t>Inhalt</w:t>
          </w:r>
        </w:p>
        <w:p w14:paraId="0DCA7DAD" w14:textId="72971FA6" w:rsidR="004D20E8" w:rsidRDefault="00065EC5">
          <w:pPr>
            <w:pStyle w:val="Verzeichnis1"/>
            <w:tabs>
              <w:tab w:val="right" w:leader="dot" w:pos="9062"/>
            </w:tabs>
            <w:rPr>
              <w:rFonts w:eastAsiaTheme="minorEastAsia"/>
              <w:noProof/>
              <w:lang w:eastAsia="de-CH"/>
            </w:rPr>
          </w:pPr>
          <w:r w:rsidRPr="00B2610B">
            <w:fldChar w:fldCharType="begin"/>
          </w:r>
          <w:r w:rsidRPr="00B2610B">
            <w:instrText xml:space="preserve"> TOC \o "1-3" \h \z \u </w:instrText>
          </w:r>
          <w:r w:rsidRPr="00B2610B">
            <w:fldChar w:fldCharType="separate"/>
          </w:r>
          <w:hyperlink w:anchor="_Toc212038116" w:history="1">
            <w:r w:rsidR="004D20E8" w:rsidRPr="008A0433">
              <w:rPr>
                <w:rStyle w:val="Hyperlink"/>
                <w:noProof/>
              </w:rPr>
              <w:t>Vorgehen</w:t>
            </w:r>
            <w:r w:rsidR="004D20E8">
              <w:rPr>
                <w:noProof/>
                <w:webHidden/>
              </w:rPr>
              <w:tab/>
            </w:r>
            <w:r w:rsidR="004D20E8">
              <w:rPr>
                <w:noProof/>
                <w:webHidden/>
              </w:rPr>
              <w:fldChar w:fldCharType="begin"/>
            </w:r>
            <w:r w:rsidR="004D20E8">
              <w:rPr>
                <w:noProof/>
                <w:webHidden/>
              </w:rPr>
              <w:instrText xml:space="preserve"> PAGEREF _Toc212038116 \h </w:instrText>
            </w:r>
            <w:r w:rsidR="004D20E8">
              <w:rPr>
                <w:noProof/>
                <w:webHidden/>
              </w:rPr>
            </w:r>
            <w:r w:rsidR="004D20E8">
              <w:rPr>
                <w:noProof/>
                <w:webHidden/>
              </w:rPr>
              <w:fldChar w:fldCharType="separate"/>
            </w:r>
            <w:r w:rsidR="004D20E8">
              <w:rPr>
                <w:noProof/>
                <w:webHidden/>
              </w:rPr>
              <w:t>2</w:t>
            </w:r>
            <w:r w:rsidR="004D20E8">
              <w:rPr>
                <w:noProof/>
                <w:webHidden/>
              </w:rPr>
              <w:fldChar w:fldCharType="end"/>
            </w:r>
          </w:hyperlink>
        </w:p>
        <w:p w14:paraId="2C440701" w14:textId="42624756" w:rsidR="004D20E8" w:rsidRDefault="004D20E8">
          <w:pPr>
            <w:pStyle w:val="Verzeichnis2"/>
            <w:tabs>
              <w:tab w:val="right" w:leader="dot" w:pos="9062"/>
            </w:tabs>
            <w:rPr>
              <w:rFonts w:eastAsiaTheme="minorEastAsia"/>
              <w:noProof/>
              <w:lang w:eastAsia="de-CH"/>
            </w:rPr>
          </w:pPr>
          <w:hyperlink w:anchor="_Toc212038117" w:history="1">
            <w:r w:rsidRPr="008A0433">
              <w:rPr>
                <w:rStyle w:val="Hyperlink"/>
                <w:noProof/>
              </w:rPr>
              <w:t>Fork erstellen</w:t>
            </w:r>
            <w:r>
              <w:rPr>
                <w:noProof/>
                <w:webHidden/>
              </w:rPr>
              <w:tab/>
            </w:r>
            <w:r>
              <w:rPr>
                <w:noProof/>
                <w:webHidden/>
              </w:rPr>
              <w:fldChar w:fldCharType="begin"/>
            </w:r>
            <w:r>
              <w:rPr>
                <w:noProof/>
                <w:webHidden/>
              </w:rPr>
              <w:instrText xml:space="preserve"> PAGEREF _Toc212038117 \h </w:instrText>
            </w:r>
            <w:r>
              <w:rPr>
                <w:noProof/>
                <w:webHidden/>
              </w:rPr>
            </w:r>
            <w:r>
              <w:rPr>
                <w:noProof/>
                <w:webHidden/>
              </w:rPr>
              <w:fldChar w:fldCharType="separate"/>
            </w:r>
            <w:r>
              <w:rPr>
                <w:noProof/>
                <w:webHidden/>
              </w:rPr>
              <w:t>2</w:t>
            </w:r>
            <w:r>
              <w:rPr>
                <w:noProof/>
                <w:webHidden/>
              </w:rPr>
              <w:fldChar w:fldCharType="end"/>
            </w:r>
          </w:hyperlink>
        </w:p>
        <w:p w14:paraId="48CD6AD5" w14:textId="6BD5C1C1" w:rsidR="004D20E8" w:rsidRDefault="004D20E8">
          <w:pPr>
            <w:pStyle w:val="Verzeichnis2"/>
            <w:tabs>
              <w:tab w:val="right" w:leader="dot" w:pos="9062"/>
            </w:tabs>
            <w:rPr>
              <w:rFonts w:eastAsiaTheme="minorEastAsia"/>
              <w:noProof/>
              <w:lang w:eastAsia="de-CH"/>
            </w:rPr>
          </w:pPr>
          <w:hyperlink w:anchor="_Toc212038118" w:history="1">
            <w:r w:rsidRPr="008A0433">
              <w:rPr>
                <w:rStyle w:val="Hyperlink"/>
                <w:noProof/>
              </w:rPr>
              <w:t>Lokal auf den Computer Clone erstellen</w:t>
            </w:r>
            <w:r>
              <w:rPr>
                <w:noProof/>
                <w:webHidden/>
              </w:rPr>
              <w:tab/>
            </w:r>
            <w:r>
              <w:rPr>
                <w:noProof/>
                <w:webHidden/>
              </w:rPr>
              <w:fldChar w:fldCharType="begin"/>
            </w:r>
            <w:r>
              <w:rPr>
                <w:noProof/>
                <w:webHidden/>
              </w:rPr>
              <w:instrText xml:space="preserve"> PAGEREF _Toc212038118 \h </w:instrText>
            </w:r>
            <w:r>
              <w:rPr>
                <w:noProof/>
                <w:webHidden/>
              </w:rPr>
            </w:r>
            <w:r>
              <w:rPr>
                <w:noProof/>
                <w:webHidden/>
              </w:rPr>
              <w:fldChar w:fldCharType="separate"/>
            </w:r>
            <w:r>
              <w:rPr>
                <w:noProof/>
                <w:webHidden/>
              </w:rPr>
              <w:t>2</w:t>
            </w:r>
            <w:r>
              <w:rPr>
                <w:noProof/>
                <w:webHidden/>
              </w:rPr>
              <w:fldChar w:fldCharType="end"/>
            </w:r>
          </w:hyperlink>
        </w:p>
        <w:p w14:paraId="0B88536F" w14:textId="2BD8584F" w:rsidR="004D20E8" w:rsidRDefault="004D20E8">
          <w:pPr>
            <w:pStyle w:val="Verzeichnis2"/>
            <w:tabs>
              <w:tab w:val="right" w:leader="dot" w:pos="9062"/>
            </w:tabs>
            <w:rPr>
              <w:rFonts w:eastAsiaTheme="minorEastAsia"/>
              <w:noProof/>
              <w:lang w:eastAsia="de-CH"/>
            </w:rPr>
          </w:pPr>
          <w:hyperlink w:anchor="_Toc212038119" w:history="1">
            <w:r w:rsidRPr="008A0433">
              <w:rPr>
                <w:rStyle w:val="Hyperlink"/>
                <w:noProof/>
              </w:rPr>
              <w:t>Doker erstellen</w:t>
            </w:r>
            <w:r>
              <w:rPr>
                <w:noProof/>
                <w:webHidden/>
              </w:rPr>
              <w:tab/>
            </w:r>
            <w:r>
              <w:rPr>
                <w:noProof/>
                <w:webHidden/>
              </w:rPr>
              <w:fldChar w:fldCharType="begin"/>
            </w:r>
            <w:r>
              <w:rPr>
                <w:noProof/>
                <w:webHidden/>
              </w:rPr>
              <w:instrText xml:space="preserve"> PAGEREF _Toc212038119 \h </w:instrText>
            </w:r>
            <w:r>
              <w:rPr>
                <w:noProof/>
                <w:webHidden/>
              </w:rPr>
            </w:r>
            <w:r>
              <w:rPr>
                <w:noProof/>
                <w:webHidden/>
              </w:rPr>
              <w:fldChar w:fldCharType="separate"/>
            </w:r>
            <w:r>
              <w:rPr>
                <w:noProof/>
                <w:webHidden/>
              </w:rPr>
              <w:t>3</w:t>
            </w:r>
            <w:r>
              <w:rPr>
                <w:noProof/>
                <w:webHidden/>
              </w:rPr>
              <w:fldChar w:fldCharType="end"/>
            </w:r>
          </w:hyperlink>
        </w:p>
        <w:p w14:paraId="07F58BF0" w14:textId="69905001" w:rsidR="004D20E8" w:rsidRDefault="004D20E8">
          <w:pPr>
            <w:pStyle w:val="Verzeichnis2"/>
            <w:tabs>
              <w:tab w:val="right" w:leader="dot" w:pos="9062"/>
            </w:tabs>
            <w:rPr>
              <w:rFonts w:eastAsiaTheme="minorEastAsia"/>
              <w:noProof/>
              <w:lang w:eastAsia="de-CH"/>
            </w:rPr>
          </w:pPr>
          <w:hyperlink w:anchor="_Toc212038120" w:history="1">
            <w:r w:rsidRPr="008A0433">
              <w:rPr>
                <w:rStyle w:val="Hyperlink"/>
                <w:noProof/>
              </w:rPr>
              <w:t>Datenbank</w:t>
            </w:r>
            <w:r>
              <w:rPr>
                <w:noProof/>
                <w:webHidden/>
              </w:rPr>
              <w:tab/>
            </w:r>
            <w:r>
              <w:rPr>
                <w:noProof/>
                <w:webHidden/>
              </w:rPr>
              <w:fldChar w:fldCharType="begin"/>
            </w:r>
            <w:r>
              <w:rPr>
                <w:noProof/>
                <w:webHidden/>
              </w:rPr>
              <w:instrText xml:space="preserve"> PAGEREF _Toc212038120 \h </w:instrText>
            </w:r>
            <w:r>
              <w:rPr>
                <w:noProof/>
                <w:webHidden/>
              </w:rPr>
            </w:r>
            <w:r>
              <w:rPr>
                <w:noProof/>
                <w:webHidden/>
              </w:rPr>
              <w:fldChar w:fldCharType="separate"/>
            </w:r>
            <w:r>
              <w:rPr>
                <w:noProof/>
                <w:webHidden/>
              </w:rPr>
              <w:t>4</w:t>
            </w:r>
            <w:r>
              <w:rPr>
                <w:noProof/>
                <w:webHidden/>
              </w:rPr>
              <w:fldChar w:fldCharType="end"/>
            </w:r>
          </w:hyperlink>
        </w:p>
        <w:p w14:paraId="72063C05" w14:textId="0025A7C4" w:rsidR="004D20E8" w:rsidRDefault="004D20E8">
          <w:pPr>
            <w:pStyle w:val="Verzeichnis2"/>
            <w:tabs>
              <w:tab w:val="right" w:leader="dot" w:pos="9062"/>
            </w:tabs>
            <w:rPr>
              <w:rFonts w:eastAsiaTheme="minorEastAsia"/>
              <w:noProof/>
              <w:lang w:eastAsia="de-CH"/>
            </w:rPr>
          </w:pPr>
          <w:hyperlink w:anchor="_Toc212038121" w:history="1">
            <w:r w:rsidRPr="008A0433">
              <w:rPr>
                <w:rStyle w:val="Hyperlink"/>
                <w:noProof/>
              </w:rPr>
              <w:t>README.md</w:t>
            </w:r>
            <w:r>
              <w:rPr>
                <w:noProof/>
                <w:webHidden/>
              </w:rPr>
              <w:tab/>
            </w:r>
            <w:r>
              <w:rPr>
                <w:noProof/>
                <w:webHidden/>
              </w:rPr>
              <w:fldChar w:fldCharType="begin"/>
            </w:r>
            <w:r>
              <w:rPr>
                <w:noProof/>
                <w:webHidden/>
              </w:rPr>
              <w:instrText xml:space="preserve"> PAGEREF _Toc212038121 \h </w:instrText>
            </w:r>
            <w:r>
              <w:rPr>
                <w:noProof/>
                <w:webHidden/>
              </w:rPr>
            </w:r>
            <w:r>
              <w:rPr>
                <w:noProof/>
                <w:webHidden/>
              </w:rPr>
              <w:fldChar w:fldCharType="separate"/>
            </w:r>
            <w:r>
              <w:rPr>
                <w:noProof/>
                <w:webHidden/>
              </w:rPr>
              <w:t>5</w:t>
            </w:r>
            <w:r>
              <w:rPr>
                <w:noProof/>
                <w:webHidden/>
              </w:rPr>
              <w:fldChar w:fldCharType="end"/>
            </w:r>
          </w:hyperlink>
        </w:p>
        <w:p w14:paraId="743970BE" w14:textId="3A0AD87D" w:rsidR="004D20E8" w:rsidRDefault="004D20E8">
          <w:pPr>
            <w:pStyle w:val="Verzeichnis2"/>
            <w:tabs>
              <w:tab w:val="right" w:leader="dot" w:pos="9062"/>
            </w:tabs>
            <w:rPr>
              <w:rFonts w:eastAsiaTheme="minorEastAsia"/>
              <w:noProof/>
              <w:lang w:eastAsia="de-CH"/>
            </w:rPr>
          </w:pPr>
          <w:hyperlink w:anchor="_Toc212038122" w:history="1">
            <w:r w:rsidRPr="008A0433">
              <w:rPr>
                <w:rStyle w:val="Hyperlink"/>
                <w:noProof/>
              </w:rPr>
              <w:t>Git Hub</w:t>
            </w:r>
            <w:r>
              <w:rPr>
                <w:noProof/>
                <w:webHidden/>
              </w:rPr>
              <w:tab/>
            </w:r>
            <w:r>
              <w:rPr>
                <w:noProof/>
                <w:webHidden/>
              </w:rPr>
              <w:fldChar w:fldCharType="begin"/>
            </w:r>
            <w:r>
              <w:rPr>
                <w:noProof/>
                <w:webHidden/>
              </w:rPr>
              <w:instrText xml:space="preserve"> PAGEREF _Toc212038122 \h </w:instrText>
            </w:r>
            <w:r>
              <w:rPr>
                <w:noProof/>
                <w:webHidden/>
              </w:rPr>
            </w:r>
            <w:r>
              <w:rPr>
                <w:noProof/>
                <w:webHidden/>
              </w:rPr>
              <w:fldChar w:fldCharType="separate"/>
            </w:r>
            <w:r>
              <w:rPr>
                <w:noProof/>
                <w:webHidden/>
              </w:rPr>
              <w:t>5</w:t>
            </w:r>
            <w:r>
              <w:rPr>
                <w:noProof/>
                <w:webHidden/>
              </w:rPr>
              <w:fldChar w:fldCharType="end"/>
            </w:r>
          </w:hyperlink>
        </w:p>
        <w:p w14:paraId="5358628A" w14:textId="5AA71CA3" w:rsidR="009A02C4" w:rsidRPr="00B2610B" w:rsidRDefault="00065EC5" w:rsidP="00272AC1">
          <w:r w:rsidRPr="00B2610B">
            <w:rPr>
              <w:b/>
              <w:bCs/>
            </w:rPr>
            <w:fldChar w:fldCharType="end"/>
          </w:r>
        </w:p>
      </w:sdtContent>
    </w:sdt>
    <w:p w14:paraId="02702E93" w14:textId="507AE7F8" w:rsidR="00210295" w:rsidRDefault="00210295">
      <w:pPr>
        <w:rPr>
          <w:lang w:val="fr-CH"/>
        </w:rPr>
      </w:pPr>
      <w:r>
        <w:rPr>
          <w:lang w:val="fr-CH"/>
        </w:rPr>
        <w:br w:type="page"/>
      </w:r>
    </w:p>
    <w:p w14:paraId="162202A4" w14:textId="250D432E" w:rsidR="00065EC5" w:rsidRDefault="00210295" w:rsidP="00210295">
      <w:pPr>
        <w:pStyle w:val="berschrift1"/>
      </w:pPr>
      <w:bookmarkStart w:id="0" w:name="_Toc212038116"/>
      <w:r w:rsidRPr="001830FC">
        <w:lastRenderedPageBreak/>
        <w:t>Vorgehen</w:t>
      </w:r>
      <w:bookmarkEnd w:id="0"/>
      <w:r w:rsidRPr="001830FC">
        <w:t xml:space="preserve"> </w:t>
      </w:r>
    </w:p>
    <w:p w14:paraId="065F98F2" w14:textId="257F191C" w:rsidR="000F38EC" w:rsidRPr="000F38EC" w:rsidRDefault="000F38EC" w:rsidP="000F38EC">
      <w:pPr>
        <w:pStyle w:val="berschrift2"/>
      </w:pPr>
      <w:bookmarkStart w:id="1" w:name="_Toc212038117"/>
      <w:r>
        <w:t>Fork erstellen</w:t>
      </w:r>
      <w:bookmarkEnd w:id="1"/>
    </w:p>
    <w:p w14:paraId="3C434C56" w14:textId="60EE94F8" w:rsidR="00210295" w:rsidRDefault="001830FC" w:rsidP="00210295">
      <w:r>
        <w:rPr>
          <w:noProof/>
        </w:rPr>
        <mc:AlternateContent>
          <mc:Choice Requires="wpg">
            <w:drawing>
              <wp:anchor distT="0" distB="0" distL="114300" distR="114300" simplePos="0" relativeHeight="251655168" behindDoc="0" locked="0" layoutInCell="1" allowOverlap="1" wp14:anchorId="6AE6430F" wp14:editId="62038FB6">
                <wp:simplePos x="0" y="0"/>
                <wp:positionH relativeFrom="column">
                  <wp:posOffset>318</wp:posOffset>
                </wp:positionH>
                <wp:positionV relativeFrom="paragraph">
                  <wp:posOffset>647383</wp:posOffset>
                </wp:positionV>
                <wp:extent cx="5760720" cy="3309620"/>
                <wp:effectExtent l="0" t="0" r="0" b="5080"/>
                <wp:wrapSquare wrapText="bothSides"/>
                <wp:docPr id="1955182612" name="Gruppieren 2"/>
                <wp:cNvGraphicFramePr/>
                <a:graphic xmlns:a="http://schemas.openxmlformats.org/drawingml/2006/main">
                  <a:graphicData uri="http://schemas.microsoft.com/office/word/2010/wordprocessingGroup">
                    <wpg:wgp>
                      <wpg:cNvGrpSpPr/>
                      <wpg:grpSpPr>
                        <a:xfrm>
                          <a:off x="0" y="0"/>
                          <a:ext cx="5760720" cy="3309620"/>
                          <a:chOff x="0" y="0"/>
                          <a:chExt cx="5760720" cy="3309620"/>
                        </a:xfrm>
                      </wpg:grpSpPr>
                      <pic:pic xmlns:pic="http://schemas.openxmlformats.org/drawingml/2006/picture">
                        <pic:nvPicPr>
                          <pic:cNvPr id="21067310" name="Grafik 1" descr="Ein Bild, das Text, Screenshot, Software, Multimedia-Software enthält.&#10;&#10;KI-generierte Inhalte können fehlerhaft sein."/>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984500"/>
                          </a:xfrm>
                          <a:prstGeom prst="rect">
                            <a:avLst/>
                          </a:prstGeom>
                        </pic:spPr>
                      </pic:pic>
                      <wps:wsp>
                        <wps:cNvPr id="841619801" name="Textfeld 1"/>
                        <wps:cNvSpPr txBox="1"/>
                        <wps:spPr>
                          <a:xfrm>
                            <a:off x="0" y="3042920"/>
                            <a:ext cx="5760720" cy="266700"/>
                          </a:xfrm>
                          <a:prstGeom prst="rect">
                            <a:avLst/>
                          </a:prstGeom>
                          <a:solidFill>
                            <a:prstClr val="white"/>
                          </a:solidFill>
                          <a:ln>
                            <a:noFill/>
                          </a:ln>
                        </wps:spPr>
                        <wps:txbx>
                          <w:txbxContent>
                            <w:p w14:paraId="3825ED8A" w14:textId="05FACDF3" w:rsidR="001830FC" w:rsidRPr="001830FC" w:rsidRDefault="001830FC" w:rsidP="001830FC">
                              <w:pPr>
                                <w:pStyle w:val="Beschriftung"/>
                                <w:rPr>
                                  <w:i w:val="0"/>
                                  <w:iCs w:val="0"/>
                                  <w:lang w:val="de-DE"/>
                                </w:rPr>
                              </w:pPr>
                              <w:r>
                                <w:rPr>
                                  <w:i w:val="0"/>
                                  <w:iCs w:val="0"/>
                                  <w:lang w:val="de-DE"/>
                                </w:rPr>
                                <w:t xml:space="preserve">Auf diesen Knopf muss man drücken, um ein Fork zu erstellen.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E6430F" id="Gruppieren 2" o:spid="_x0000_s1029" style="position:absolute;margin-left:.05pt;margin-top:51pt;width:453.6pt;height:260.6pt;z-index:251655168" coordsize="57607,33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0" type="#_x0000_t75" alt="Ein Bild, das Text, Screenshot, Software, Multimedia-Software enthält.&#10;&#10;KI-generierte Inhalte können fehlerhaft sein." style="position:absolute;width:57607;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">
                  <v:imagedata r:id="rId10" o:title="Ein Bild, das Text, Screenshot, Software, Multimedia-Software enthält.&#10;&#10;KI-generierte Inhalte können fehlerhaft sein"/>
                </v:shape>
                <v:shape id="Textfeld 1" o:spid="_x0000_s1031" type="#_x0000_t202" style="position:absolute;top:3042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" stroked="f">
                  <v:textbox style="mso-fit-shape-to-text:t" inset="0,0,0,0">
                    <w:txbxContent>
                      <w:p w14:paraId="3825ED8A" w14:textId="05FACDF3" w:rsidR="001830FC" w:rsidRPr="001830FC" w:rsidRDefault="001830FC" w:rsidP="001830FC">
                        <w:pPr>
                          <w:pStyle w:val="Beschriftung"/>
                          <w:rPr>
                            <w:i w:val="0"/>
                            <w:iCs w:val="0"/>
                            <w:lang w:val="de-DE"/>
                          </w:rPr>
                        </w:pPr>
                        <w:r>
                          <w:rPr>
                            <w:i w:val="0"/>
                            <w:iCs w:val="0"/>
                            <w:lang w:val="de-DE"/>
                          </w:rPr>
                          <w:t xml:space="preserve">Auf diesen Knopf muss man drücken, um ein Fork zu erstellen. </w:t>
                        </w:r>
                      </w:p>
                    </w:txbxContent>
                  </v:textbox>
                </v:shape>
                <w10:wrap type="square"/>
              </v:group>
            </w:pict>
          </mc:Fallback>
        </mc:AlternateContent>
      </w:r>
      <w:r w:rsidRPr="001830FC">
        <w:t>Als erstes muss man e</w:t>
      </w:r>
      <w:r>
        <w:t>in Fork erstellen von dem besagten git-</w:t>
      </w:r>
      <w:r w:rsidRPr="001830FC">
        <w:t>Repositorie</w:t>
      </w:r>
      <w:r>
        <w:t xml:space="preserve"> das ganze geht ganz einfach als erstes muss man das gewünschte </w:t>
      </w:r>
      <w:r w:rsidRPr="001830FC">
        <w:t>Repositorie</w:t>
      </w:r>
      <w:r>
        <w:t xml:space="preserve"> öffnen. Wenn man das erledigt hat, ist oben links ein Bouton namens Fork auf dem kann man dann drücken. </w:t>
      </w:r>
    </w:p>
    <w:p w14:paraId="2B08D49D" w14:textId="3E6FC738" w:rsidR="001830FC" w:rsidRDefault="001830FC" w:rsidP="00210295">
      <w:r>
        <w:t xml:space="preserve">Danach </w:t>
      </w:r>
      <w:r w:rsidR="009B281B">
        <w:t>wird</w:t>
      </w:r>
      <w:r>
        <w:t xml:space="preserve"> man auf eine weitere Seite </w:t>
      </w:r>
      <w:r w:rsidR="00D9554C">
        <w:t>geladen,</w:t>
      </w:r>
      <w:r>
        <w:t xml:space="preserve"> auf welcher man den Namen ändern kann. Wenn man das gemacht hat, kann man einfach auf Fork erstellen drücken und schon wird ein Fork erstellt. </w:t>
      </w:r>
    </w:p>
    <w:p w14:paraId="662F2514" w14:textId="57C746DF" w:rsidR="001830FC" w:rsidRDefault="001830FC" w:rsidP="001830FC">
      <w:pPr>
        <w:pStyle w:val="berschrift2"/>
      </w:pPr>
      <w:bookmarkStart w:id="2" w:name="_Toc212038118"/>
      <w:r>
        <w:t>Lokal auf den Computer Clone erstellen</w:t>
      </w:r>
      <w:bookmarkEnd w:id="2"/>
      <w:r>
        <w:t xml:space="preserve"> </w:t>
      </w:r>
    </w:p>
    <w:p w14:paraId="5E996AE7" w14:textId="12F6B2B4" w:rsidR="000F38EC" w:rsidRDefault="000F38EC" w:rsidP="000F38EC">
      <w:r>
        <w:rPr>
          <w:noProof/>
        </w:rPr>
        <mc:AlternateContent>
          <mc:Choice Requires="wpg">
            <w:drawing>
              <wp:anchor distT="0" distB="0" distL="114300" distR="114300" simplePos="0" relativeHeight="251659264" behindDoc="0" locked="0" layoutInCell="1" allowOverlap="1" wp14:anchorId="6C458FA8" wp14:editId="3DAD3127">
                <wp:simplePos x="0" y="0"/>
                <wp:positionH relativeFrom="column">
                  <wp:posOffset>2844232</wp:posOffset>
                </wp:positionH>
                <wp:positionV relativeFrom="paragraph">
                  <wp:posOffset>171053</wp:posOffset>
                </wp:positionV>
                <wp:extent cx="3315335" cy="2272665"/>
                <wp:effectExtent l="0" t="0" r="0" b="0"/>
                <wp:wrapSquare wrapText="bothSides"/>
                <wp:docPr id="1672434128" name="Gruppieren 4"/>
                <wp:cNvGraphicFramePr/>
                <a:graphic xmlns:a="http://schemas.openxmlformats.org/drawingml/2006/main">
                  <a:graphicData uri="http://schemas.microsoft.com/office/word/2010/wordprocessingGroup">
                    <wpg:wgp>
                      <wpg:cNvGrpSpPr/>
                      <wpg:grpSpPr>
                        <a:xfrm>
                          <a:off x="0" y="0"/>
                          <a:ext cx="3315335" cy="2272665"/>
                          <a:chOff x="0" y="0"/>
                          <a:chExt cx="3401172" cy="2300974"/>
                        </a:xfrm>
                      </wpg:grpSpPr>
                      <pic:pic xmlns:pic="http://schemas.openxmlformats.org/drawingml/2006/picture">
                        <pic:nvPicPr>
                          <pic:cNvPr id="1800790445" name="Grafik 3" descr="Ein Bild, das Text, Elektronik, Screenshot,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0740" cy="1983740"/>
                          </a:xfrm>
                          <a:prstGeom prst="rect">
                            <a:avLst/>
                          </a:prstGeom>
                        </pic:spPr>
                      </pic:pic>
                      <wps:wsp>
                        <wps:cNvPr id="752538614" name="Textfeld 1"/>
                        <wps:cNvSpPr txBox="1"/>
                        <wps:spPr>
                          <a:xfrm>
                            <a:off x="20432" y="1895209"/>
                            <a:ext cx="3380740" cy="405765"/>
                          </a:xfrm>
                          <a:prstGeom prst="rect">
                            <a:avLst/>
                          </a:prstGeom>
                          <a:solidFill>
                            <a:prstClr val="white"/>
                          </a:solidFill>
                          <a:ln>
                            <a:noFill/>
                          </a:ln>
                        </wps:spPr>
                        <wps:txbx>
                          <w:txbxContent>
                            <w:p w14:paraId="43382F7B" w14:textId="34ED8BFC" w:rsidR="000F38EC" w:rsidRPr="000F38EC" w:rsidRDefault="000F38EC" w:rsidP="000F38EC">
                              <w:pPr>
                                <w:pStyle w:val="Beschriftung"/>
                                <w:rPr>
                                  <w:i w:val="0"/>
                                  <w:iCs w:val="0"/>
                                  <w:noProof/>
                                  <w:lang w:val="de-DE"/>
                                </w:rPr>
                              </w:pPr>
                              <w:r w:rsidRPr="000F38EC">
                                <w:rPr>
                                  <w:i w:val="0"/>
                                  <w:iCs w:val="0"/>
                                  <w:noProof/>
                                  <w:color w:val="000000" w:themeColor="text1"/>
                                  <w:highlight w:val="red"/>
                                  <w:lang w:val="de-DE"/>
                                </w:rPr>
                                <w:t>Wie kann man eine Colne erstellen</w:t>
                              </w:r>
                              <w:r w:rsidRPr="000F38EC">
                                <w:rPr>
                                  <w:i w:val="0"/>
                                  <w:iCs w:val="0"/>
                                  <w:noProof/>
                                  <w:color w:val="000000" w:themeColor="text1"/>
                                  <w:lang w:val="de-DE"/>
                                </w:rPr>
                                <w:t xml:space="preserve"> </w:t>
                              </w:r>
                              <w:r>
                                <w:rPr>
                                  <w:i w:val="0"/>
                                  <w:iCs w:val="0"/>
                                  <w:noProof/>
                                  <w:lang w:val="de-DE"/>
                                </w:rPr>
                                <w:t xml:space="preserve">und </w:t>
                              </w:r>
                              <w:r w:rsidRPr="000F38EC">
                                <w:rPr>
                                  <w:i w:val="0"/>
                                  <w:iCs w:val="0"/>
                                  <w:noProof/>
                                  <w:highlight w:val="cyan"/>
                                  <w:lang w:val="de-DE"/>
                                </w:rPr>
                                <w:t>wie wechselt man zum Besagten Colne.</w:t>
                              </w:r>
                              <w:r>
                                <w:rPr>
                                  <w:i w:val="0"/>
                                  <w:iCs w:val="0"/>
                                  <w:noProof/>
                                  <w:lang w:val="de-DE"/>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458FA8" id="Gruppieren 4" o:spid="_x0000_s1032" style="position:absolute;margin-left:223.95pt;margin-top:13.45pt;width:261.05pt;height:178.95pt;z-index:251659264;mso-width-relative:margin;mso-height-relative:margin" coordsize="34011,23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">
                <v:shape id="Grafik 3" o:spid="_x0000_s1033" type="#_x0000_t75" alt="Ein Bild, das Text, Elektronik, Screenshot, Software enthält.&#10;&#10;KI-generierte Inhalte können fehlerhaft sein." style="position:absolute;width:33807;height:19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">
                  <v:imagedata r:id="rId12" o:title="Ein Bild, das Text, Elektronik, Screenshot, Software enthält.&#10;&#10;KI-generierte Inhalte können fehlerhaft sein"/>
                </v:shape>
                <v:shape id="Textfeld 1" o:spid="_x0000_s1034" type="#_x0000_t202" style="position:absolute;left:204;top:18952;width:3380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" stroked="f">
                  <v:textbox inset="0,0,0,0">
                    <w:txbxContent>
                      <w:p w14:paraId="43382F7B" w14:textId="34ED8BFC" w:rsidR="000F38EC" w:rsidRPr="000F38EC" w:rsidRDefault="000F38EC" w:rsidP="000F38EC">
                        <w:pPr>
                          <w:pStyle w:val="Beschriftung"/>
                          <w:rPr>
                            <w:i w:val="0"/>
                            <w:iCs w:val="0"/>
                            <w:noProof/>
                            <w:lang w:val="de-DE"/>
                          </w:rPr>
                        </w:pPr>
                        <w:r w:rsidRPr="000F38EC">
                          <w:rPr>
                            <w:i w:val="0"/>
                            <w:iCs w:val="0"/>
                            <w:noProof/>
                            <w:color w:val="000000" w:themeColor="text1"/>
                            <w:highlight w:val="red"/>
                            <w:lang w:val="de-DE"/>
                          </w:rPr>
                          <w:t>Wie kann man eine Colne erstellen</w:t>
                        </w:r>
                        <w:r w:rsidRPr="000F38EC">
                          <w:rPr>
                            <w:i w:val="0"/>
                            <w:iCs w:val="0"/>
                            <w:noProof/>
                            <w:color w:val="000000" w:themeColor="text1"/>
                            <w:lang w:val="de-DE"/>
                          </w:rPr>
                          <w:t xml:space="preserve"> </w:t>
                        </w:r>
                        <w:r>
                          <w:rPr>
                            <w:i w:val="0"/>
                            <w:iCs w:val="0"/>
                            <w:noProof/>
                            <w:lang w:val="de-DE"/>
                          </w:rPr>
                          <w:t xml:space="preserve">und </w:t>
                        </w:r>
                        <w:r w:rsidRPr="000F38EC">
                          <w:rPr>
                            <w:i w:val="0"/>
                            <w:iCs w:val="0"/>
                            <w:noProof/>
                            <w:highlight w:val="cyan"/>
                            <w:lang w:val="de-DE"/>
                          </w:rPr>
                          <w:t>wie wechselt man zum Besagten Colne.</w:t>
                        </w:r>
                        <w:r>
                          <w:rPr>
                            <w:i w:val="0"/>
                            <w:iCs w:val="0"/>
                            <w:noProof/>
                            <w:lang w:val="de-DE"/>
                          </w:rPr>
                          <w:t xml:space="preserve"> </w:t>
                        </w:r>
                      </w:p>
                    </w:txbxContent>
                  </v:textbox>
                </v:shape>
                <w10:wrap type="square"/>
              </v:group>
            </w:pict>
          </mc:Fallback>
        </mc:AlternateContent>
      </w:r>
      <w:r w:rsidR="001830FC">
        <w:t xml:space="preserve">Dafür muss man git bash herunterladen, wenn man das nicht hat. Wenn man es hat, kann man hier weiter machen. Man wählt einen </w:t>
      </w:r>
      <w:r>
        <w:t>Ordner,</w:t>
      </w:r>
      <w:r w:rsidR="001830FC">
        <w:t xml:space="preserve"> auf dem man den Clone haben möchte, danach öffnet man git bash. Dort geht man dann mit den richtigen </w:t>
      </w:r>
      <w:r>
        <w:t>Commandos</w:t>
      </w:r>
      <w:r w:rsidR="001830FC">
        <w:t xml:space="preserve"> auf den gewünschten </w:t>
      </w:r>
      <w:r>
        <w:t xml:space="preserve">Ordner. (Bsp.: </w:t>
      </w:r>
      <w:r w:rsidRPr="000F38EC">
        <w:rPr>
          <w:highlight w:val="yellow"/>
        </w:rPr>
        <w:t>cd C:\Abschluss_doks</w:t>
      </w:r>
      <w:r>
        <w:t xml:space="preserve">), wenn man auf das Laufwerk c und den Ordner Abschluss_doks zugreifen möchte. </w:t>
      </w:r>
    </w:p>
    <w:p w14:paraId="5F8417B4" w14:textId="6915CB2E" w:rsidR="001830FC" w:rsidRDefault="000F38EC" w:rsidP="001830FC">
      <w:r>
        <w:lastRenderedPageBreak/>
        <w:t xml:space="preserve">Wenn man das gemacht hat, muss man nun den Clone des Repositories erstellen in dem man den Befehl </w:t>
      </w:r>
      <w:r w:rsidRPr="000F38EC">
        <w:rPr>
          <w:highlight w:val="yellow"/>
        </w:rPr>
        <w:t xml:space="preserve">git </w:t>
      </w:r>
      <w:proofErr w:type="spellStart"/>
      <w:r w:rsidR="004D20E8">
        <w:rPr>
          <w:highlight w:val="yellow"/>
        </w:rPr>
        <w:t>c</w:t>
      </w:r>
      <w:r w:rsidR="004D20E8" w:rsidRPr="000F38EC">
        <w:rPr>
          <w:highlight w:val="yellow"/>
        </w:rPr>
        <w:t>lone</w:t>
      </w:r>
      <w:proofErr w:type="spellEnd"/>
      <w:r w:rsidRPr="000F38EC">
        <w:rPr>
          <w:highlight w:val="yellow"/>
        </w:rPr>
        <w:t xml:space="preserve"> </w:t>
      </w:r>
      <w:hyperlink r:id="rId13" w:history="1">
        <w:r w:rsidRPr="00E145CF">
          <w:rPr>
            <w:rStyle w:val="Hyperlink"/>
            <w:highlight w:val="yellow"/>
          </w:rPr>
          <w:t>https://github.com/anisa525/docker-nodejs-sample.git</w:t>
        </w:r>
      </w:hyperlink>
      <w:r>
        <w:t xml:space="preserve"> so wird das ganze in den gewünschten Ordner geklont.</w:t>
      </w:r>
    </w:p>
    <w:p w14:paraId="11B7825E" w14:textId="719D570C" w:rsidR="00F6727B" w:rsidRDefault="00F6727B" w:rsidP="00F6727B">
      <w:pPr>
        <w:pStyle w:val="berschrift2"/>
      </w:pPr>
      <w:bookmarkStart w:id="3" w:name="_Toc212038119"/>
      <w:r>
        <w:t>Doker erstellen</w:t>
      </w:r>
      <w:bookmarkEnd w:id="3"/>
      <w:r>
        <w:t xml:space="preserve"> </w:t>
      </w:r>
    </w:p>
    <w:p w14:paraId="57AB5CD8" w14:textId="697D4F6A" w:rsidR="00BA28FA" w:rsidRDefault="00483BE2" w:rsidP="001830FC">
      <w:r>
        <w:t>Nun kann man mit dem Doker weiter machen als erstes öffnest du deinen vorhandenen Docker Desktop und dort das Terminal, wenn du nicht im Ordner bist auf welchem das Respositorie ist</w:t>
      </w:r>
      <w:r w:rsidR="00DE4578">
        <w:t xml:space="preserve"> muss du darauf wechseln. Das kann man so machen wie man es bei git bash gemacht hat.</w:t>
      </w:r>
      <w:r w:rsidR="00BA28FA">
        <w:t xml:space="preserve">   </w:t>
      </w:r>
    </w:p>
    <w:p w14:paraId="3EB238C0" w14:textId="6A7AAE99" w:rsidR="0065784A" w:rsidRDefault="00114D80" w:rsidP="001830FC">
      <w:r>
        <w:rPr>
          <w:b/>
          <w:bCs/>
          <w:noProof/>
          <w:lang w:val="fr-CH"/>
        </w:rPr>
        <mc:AlternateContent>
          <mc:Choice Requires="wpg">
            <w:drawing>
              <wp:anchor distT="0" distB="0" distL="114300" distR="114300" simplePos="0" relativeHeight="251663360" behindDoc="0" locked="0" layoutInCell="1" allowOverlap="1" wp14:anchorId="36452F52" wp14:editId="38437E8F">
                <wp:simplePos x="0" y="0"/>
                <wp:positionH relativeFrom="column">
                  <wp:posOffset>4686300</wp:posOffset>
                </wp:positionH>
                <wp:positionV relativeFrom="paragraph">
                  <wp:posOffset>593090</wp:posOffset>
                </wp:positionV>
                <wp:extent cx="1416050" cy="2257425"/>
                <wp:effectExtent l="0" t="0" r="0" b="9525"/>
                <wp:wrapSquare wrapText="bothSides"/>
                <wp:docPr id="983995834" name="Gruppieren 6"/>
                <wp:cNvGraphicFramePr/>
                <a:graphic xmlns:a="http://schemas.openxmlformats.org/drawingml/2006/main">
                  <a:graphicData uri="http://schemas.microsoft.com/office/word/2010/wordprocessingGroup">
                    <wpg:wgp>
                      <wpg:cNvGrpSpPr/>
                      <wpg:grpSpPr>
                        <a:xfrm>
                          <a:off x="0" y="0"/>
                          <a:ext cx="1416050" cy="2257425"/>
                          <a:chOff x="0" y="0"/>
                          <a:chExt cx="2162175" cy="3500025"/>
                        </a:xfrm>
                      </wpg:grpSpPr>
                      <pic:pic xmlns:pic="http://schemas.openxmlformats.org/drawingml/2006/picture">
                        <pic:nvPicPr>
                          <pic:cNvPr id="969867936" name="Grafik 5" descr="Ein Bild, das Text, Screenshot, Schrift, Design enthält.&#10;&#10;KI-generierte Inhalte können fehlerhaft sein."/>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2175" cy="2828925"/>
                          </a:xfrm>
                          <a:prstGeom prst="rect">
                            <a:avLst/>
                          </a:prstGeom>
                        </pic:spPr>
                      </pic:pic>
                      <wps:wsp>
                        <wps:cNvPr id="1037585936" name="Textfeld 1"/>
                        <wps:cNvSpPr txBox="1"/>
                        <wps:spPr>
                          <a:xfrm>
                            <a:off x="0" y="2887578"/>
                            <a:ext cx="2162175" cy="612447"/>
                          </a:xfrm>
                          <a:prstGeom prst="rect">
                            <a:avLst/>
                          </a:prstGeom>
                          <a:solidFill>
                            <a:prstClr val="white"/>
                          </a:solidFill>
                          <a:ln>
                            <a:noFill/>
                          </a:ln>
                        </wps:spPr>
                        <wps:txbx>
                          <w:txbxContent>
                            <w:p w14:paraId="3A60146D" w14:textId="53F8F898" w:rsidR="00114D80" w:rsidRPr="00114D80" w:rsidRDefault="00114D80" w:rsidP="00114D80">
                              <w:pPr>
                                <w:pStyle w:val="Beschriftung"/>
                                <w:rPr>
                                  <w:i w:val="0"/>
                                  <w:iCs w:val="0"/>
                                  <w:noProof/>
                                  <w:lang w:val="de-DE"/>
                                </w:rPr>
                              </w:pPr>
                              <w:r>
                                <w:rPr>
                                  <w:i w:val="0"/>
                                  <w:iCs w:val="0"/>
                                  <w:lang w:val="de-DE"/>
                                </w:rPr>
                                <w:t xml:space="preserve">So sollte dann die Datenablage aussehen nach dem Kommend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452F52" id="Gruppieren 6" o:spid="_x0000_s1035" style="position:absolute;margin-left:369pt;margin-top:46.7pt;width:111.5pt;height:177.75pt;z-index:251663360;mso-width-relative:margin;mso-height-relative:margin" coordsize="21621,35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">
                <v:shape id="Grafik 5" o:spid="_x0000_s1036" type="#_x0000_t75" alt="Ein Bild, das Text, Screenshot, Schrift, Design enthält.&#10;&#10;KI-generierte Inhalte können fehlerhaft sein." style="position:absolute;width:21621;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">
                  <v:imagedata r:id="rId15" o:title="Ein Bild, das Text, Screenshot, Schrift, Design enthält.&#10;&#10;KI-generierte Inhalte können fehlerhaft sein"/>
                </v:shape>
                <v:shape id="Textfeld 1" o:spid="_x0000_s1037" type="#_x0000_t202" style="position:absolute;top:28875;width:21621;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" stroked="f">
                  <v:textbox inset="0,0,0,0">
                    <w:txbxContent>
                      <w:p w14:paraId="3A60146D" w14:textId="53F8F898" w:rsidR="00114D80" w:rsidRPr="00114D80" w:rsidRDefault="00114D80" w:rsidP="00114D80">
                        <w:pPr>
                          <w:pStyle w:val="Beschriftung"/>
                          <w:rPr>
                            <w:i w:val="0"/>
                            <w:iCs w:val="0"/>
                            <w:noProof/>
                            <w:lang w:val="de-DE"/>
                          </w:rPr>
                        </w:pPr>
                        <w:r>
                          <w:rPr>
                            <w:i w:val="0"/>
                            <w:iCs w:val="0"/>
                            <w:lang w:val="de-DE"/>
                          </w:rPr>
                          <w:t xml:space="preserve">So sollte dann die Datenablage aussehen nach dem Kommend </w:t>
                        </w:r>
                      </w:p>
                    </w:txbxContent>
                  </v:textbox>
                </v:shape>
                <w10:wrap type="square"/>
              </v:group>
            </w:pict>
          </mc:Fallback>
        </mc:AlternateContent>
      </w:r>
      <w:r w:rsidR="00262008">
        <w:t xml:space="preserve">Wenn man dann am richtigen Ort </w:t>
      </w:r>
      <w:r w:rsidR="00D9554C">
        <w:t>ist,</w:t>
      </w:r>
      <w:r w:rsidR="00262008">
        <w:t xml:space="preserve"> kann man dann </w:t>
      </w:r>
      <w:r w:rsidR="00262008" w:rsidRPr="00262008">
        <w:rPr>
          <w:highlight w:val="yellow"/>
        </w:rPr>
        <w:t>docker init</w:t>
      </w:r>
      <w:r w:rsidR="00262008">
        <w:t xml:space="preserve"> eingeben damit man die Standardeinstellungen für den Doker hat. Dafür muss man dann noch ein paar verschiedene </w:t>
      </w:r>
      <w:r>
        <w:t xml:space="preserve">Fragen Beatworten. </w:t>
      </w:r>
    </w:p>
    <w:p w14:paraId="7D376689" w14:textId="53C258A4" w:rsidR="00114D80" w:rsidRPr="00114D80" w:rsidRDefault="00114D80" w:rsidP="00114D80">
      <w:r w:rsidRPr="00114D80">
        <w:rPr>
          <w:b/>
          <w:bCs/>
          <w:lang w:val="fr-CH"/>
        </w:rPr>
        <w:t>What application platform does your project use?</w:t>
      </w:r>
      <w:r w:rsidRPr="00114D80">
        <w:rPr>
          <w:lang w:val="fr-CH"/>
        </w:rPr>
        <w:t xml:space="preserve"> </w:t>
      </w:r>
      <w:r w:rsidRPr="00114D80">
        <w:t>Node</w:t>
      </w:r>
    </w:p>
    <w:p w14:paraId="5165A242" w14:textId="2391E67D" w:rsidR="00114D80" w:rsidRPr="00114D80" w:rsidRDefault="00114D80" w:rsidP="00114D80">
      <w:r w:rsidRPr="00114D80">
        <w:rPr>
          <w:b/>
          <w:bCs/>
        </w:rPr>
        <w:t>What version of Node do you want to use?</w:t>
      </w:r>
      <w:r w:rsidRPr="00114D80">
        <w:t xml:space="preserve"> 18.0.0</w:t>
      </w:r>
    </w:p>
    <w:p w14:paraId="430EADFF" w14:textId="1DCE33BB" w:rsidR="00114D80" w:rsidRPr="00114D80" w:rsidRDefault="00114D80" w:rsidP="00114D80">
      <w:r w:rsidRPr="00114D80">
        <w:rPr>
          <w:b/>
          <w:bCs/>
        </w:rPr>
        <w:t>Which package manager do you want to use?</w:t>
      </w:r>
      <w:r w:rsidRPr="00114D80">
        <w:t xml:space="preserve"> npm</w:t>
      </w:r>
    </w:p>
    <w:p w14:paraId="2535D852" w14:textId="5627F198" w:rsidR="00114D80" w:rsidRPr="00114D80" w:rsidRDefault="00114D80" w:rsidP="00114D80">
      <w:pPr>
        <w:rPr>
          <w:lang w:val="fr-CH"/>
        </w:rPr>
      </w:pPr>
      <w:r w:rsidRPr="00114D80">
        <w:rPr>
          <w:b/>
          <w:bCs/>
          <w:lang w:val="fr-CH"/>
        </w:rPr>
        <w:t>What command do you want to use to start the app:</w:t>
      </w:r>
      <w:r w:rsidRPr="00114D80">
        <w:rPr>
          <w:lang w:val="fr-CH"/>
        </w:rPr>
        <w:t xml:space="preserve"> node src/index.js</w:t>
      </w:r>
    </w:p>
    <w:p w14:paraId="1DB87C9C" w14:textId="57504899" w:rsidR="00114D80" w:rsidRDefault="00114D80" w:rsidP="00114D80">
      <w:pPr>
        <w:rPr>
          <w:lang w:val="fr-CH"/>
        </w:rPr>
      </w:pPr>
      <w:r w:rsidRPr="00114D80">
        <w:rPr>
          <w:b/>
          <w:bCs/>
          <w:lang w:val="fr-CH"/>
        </w:rPr>
        <w:t>What port does your server listen on?</w:t>
      </w:r>
      <w:r w:rsidRPr="00114D80">
        <w:rPr>
          <w:lang w:val="fr-CH"/>
        </w:rPr>
        <w:t xml:space="preserve"> 3000</w:t>
      </w:r>
    </w:p>
    <w:p w14:paraId="34E6FAD9" w14:textId="5C542B9F" w:rsidR="00114D80" w:rsidRPr="00114D80" w:rsidRDefault="00114D80" w:rsidP="001830FC">
      <w:pPr>
        <w:rPr>
          <w:lang w:val="fr-CH"/>
        </w:rPr>
      </w:pPr>
    </w:p>
    <w:p w14:paraId="17A4A509" w14:textId="63523BDF" w:rsidR="00BA28FA" w:rsidRPr="00114D80" w:rsidRDefault="00BA28FA" w:rsidP="001830FC">
      <w:pPr>
        <w:rPr>
          <w:lang w:val="fr-CH"/>
        </w:rPr>
      </w:pPr>
    </w:p>
    <w:p w14:paraId="001D8B72" w14:textId="19C6D7CF" w:rsidR="00096B3F" w:rsidRDefault="00096B3F" w:rsidP="00227162">
      <w:pPr>
        <w:rPr>
          <w:noProof/>
        </w:rPr>
      </w:pPr>
    </w:p>
    <w:p w14:paraId="4D471FCA" w14:textId="5D633847" w:rsidR="00227162" w:rsidRDefault="00096B3F" w:rsidP="00227162">
      <w:r>
        <w:rPr>
          <w:noProof/>
        </w:rPr>
        <mc:AlternateContent>
          <mc:Choice Requires="wpg">
            <w:drawing>
              <wp:anchor distT="0" distB="0" distL="114300" distR="114300" simplePos="0" relativeHeight="251679744" behindDoc="0" locked="0" layoutInCell="1" allowOverlap="1" wp14:anchorId="641B3C92" wp14:editId="2103C11E">
                <wp:simplePos x="0" y="0"/>
                <wp:positionH relativeFrom="column">
                  <wp:posOffset>3362325</wp:posOffset>
                </wp:positionH>
                <wp:positionV relativeFrom="paragraph">
                  <wp:posOffset>1586865</wp:posOffset>
                </wp:positionV>
                <wp:extent cx="3115310" cy="1409065"/>
                <wp:effectExtent l="0" t="0" r="8890" b="635"/>
                <wp:wrapSquare wrapText="bothSides"/>
                <wp:docPr id="1181763167" name="Gruppieren 14"/>
                <wp:cNvGraphicFramePr/>
                <a:graphic xmlns:a="http://schemas.openxmlformats.org/drawingml/2006/main">
                  <a:graphicData uri="http://schemas.microsoft.com/office/word/2010/wordprocessingGroup">
                    <wpg:wgp>
                      <wpg:cNvGrpSpPr/>
                      <wpg:grpSpPr>
                        <a:xfrm>
                          <a:off x="0" y="0"/>
                          <a:ext cx="3115310" cy="1409065"/>
                          <a:chOff x="-105676" y="0"/>
                          <a:chExt cx="3115576" cy="1409533"/>
                        </a:xfrm>
                      </wpg:grpSpPr>
                      <pic:pic xmlns:pic="http://schemas.openxmlformats.org/drawingml/2006/picture">
                        <pic:nvPicPr>
                          <pic:cNvPr id="1824950176" name="Grafik 13" descr="Ein Bild, das Text, Screenshot, Schrift enthält.&#10;&#10;KI-generierte Inhalte können fehlerhaft sei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05676" y="0"/>
                            <a:ext cx="3115576" cy="1062188"/>
                          </a:xfrm>
                          <a:prstGeom prst="rect">
                            <a:avLst/>
                          </a:prstGeom>
                        </pic:spPr>
                      </pic:pic>
                      <wps:wsp>
                        <wps:cNvPr id="268295738" name="Textfeld 1"/>
                        <wps:cNvSpPr txBox="1"/>
                        <wps:spPr>
                          <a:xfrm>
                            <a:off x="-105667" y="1142833"/>
                            <a:ext cx="3009900" cy="266700"/>
                          </a:xfrm>
                          <a:prstGeom prst="rect">
                            <a:avLst/>
                          </a:prstGeom>
                          <a:solidFill>
                            <a:prstClr val="white"/>
                          </a:solidFill>
                          <a:ln>
                            <a:noFill/>
                          </a:ln>
                        </wps:spPr>
                        <wps:txbx>
                          <w:txbxContent>
                            <w:p w14:paraId="5AC228BC" w14:textId="1A558D4E" w:rsidR="00096B3F" w:rsidRPr="00096B3F" w:rsidRDefault="00096B3F" w:rsidP="00096B3F">
                              <w:pPr>
                                <w:pStyle w:val="Beschriftung"/>
                                <w:rPr>
                                  <w:i w:val="0"/>
                                  <w:iCs w:val="0"/>
                                  <w:noProof/>
                                  <w:lang w:val="de-DE"/>
                                </w:rPr>
                              </w:pPr>
                              <w:r>
                                <w:rPr>
                                  <w:i w:val="0"/>
                                  <w:iCs w:val="0"/>
                                  <w:lang w:val="de-DE"/>
                                </w:rPr>
                                <w:t xml:space="preserve">So sieht es aus, wenn eine Fehler Meldung kommt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41B3C92" id="Gruppieren 14" o:spid="_x0000_s1038" style="position:absolute;margin-left:264.75pt;margin-top:124.95pt;width:245.3pt;height:110.95pt;z-index:251679744;mso-width-relative:margin;mso-height-relative:margin" coordorigin="-1056" coordsize="31155,1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">
                <v:shape id="Grafik 13" o:spid="_x0000_s1039" type="#_x0000_t75" alt="Ein Bild, das Text, Screenshot, Schrift enthält.&#10;&#10;KI-generierte Inhalte können fehlerhaft sein." style="position:absolute;left:-1056;width:31155;height:10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">
                  <v:imagedata r:id="rId17" o:title="Ein Bild, das Text, Screenshot, Schrift enthält.&#10;&#10;KI-generierte Inhalte können fehlerhaft sein"/>
                </v:shape>
                <v:shape id="Textfeld 1" o:spid="_x0000_s1040" type="#_x0000_t202" style="position:absolute;left:-1056;top:11428;width:300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" stroked="f">
                  <v:textbox style="mso-fit-shape-to-text:t" inset="0,0,0,0">
                    <w:txbxContent>
                      <w:p w14:paraId="5AC228BC" w14:textId="1A558D4E" w:rsidR="00096B3F" w:rsidRPr="00096B3F" w:rsidRDefault="00096B3F" w:rsidP="00096B3F">
                        <w:pPr>
                          <w:pStyle w:val="Beschriftung"/>
                          <w:rPr>
                            <w:i w:val="0"/>
                            <w:iCs w:val="0"/>
                            <w:noProof/>
                            <w:lang w:val="de-DE"/>
                          </w:rPr>
                        </w:pPr>
                        <w:r>
                          <w:rPr>
                            <w:i w:val="0"/>
                            <w:iCs w:val="0"/>
                            <w:lang w:val="de-DE"/>
                          </w:rPr>
                          <w:t xml:space="preserve">So sieht es aus, wenn eine Fehler Meldung kommt </w:t>
                        </w:r>
                      </w:p>
                    </w:txbxContent>
                  </v:textbox>
                </v:shape>
                <w10:wrap type="square"/>
              </v:group>
            </w:pict>
          </mc:Fallback>
        </mc:AlternateContent>
      </w:r>
      <w:r w:rsidR="00114D80" w:rsidRPr="00114D80">
        <w:t>Wenn man die Fragen Beatwortet hat,</w:t>
      </w:r>
      <w:r w:rsidR="00114D80">
        <w:t xml:space="preserve"> muss man den Commando </w:t>
      </w:r>
      <w:r w:rsidR="00114D80" w:rsidRPr="00114D80">
        <w:rPr>
          <w:highlight w:val="yellow"/>
        </w:rPr>
        <w:t xml:space="preserve">docker compose up </w:t>
      </w:r>
      <w:r w:rsidR="00114D80">
        <w:rPr>
          <w:highlight w:val="yellow"/>
        </w:rPr>
        <w:t>–</w:t>
      </w:r>
      <w:r w:rsidR="00114D80" w:rsidRPr="00114D80">
        <w:rPr>
          <w:highlight w:val="yellow"/>
        </w:rPr>
        <w:t>build</w:t>
      </w:r>
      <w:r w:rsidR="00114D80">
        <w:t xml:space="preserve">. </w:t>
      </w:r>
      <w:r w:rsidR="00227162">
        <w:t xml:space="preserve">Wenn man das gemacht </w:t>
      </w:r>
      <w:r w:rsidR="00D9554C">
        <w:t>hat,</w:t>
      </w:r>
      <w:r w:rsidR="00227162">
        <w:t xml:space="preserve"> muss man </w:t>
      </w:r>
      <w:r w:rsidR="00D9554C">
        <w:t>warten,</w:t>
      </w:r>
      <w:r w:rsidR="00227162">
        <w:t xml:space="preserve"> </w:t>
      </w:r>
      <w:r>
        <w:t xml:space="preserve">bis das wie in Bild1 kommt. </w:t>
      </w:r>
      <w:r w:rsidR="00114D80">
        <w:t xml:space="preserve">Es kann, aber sein das man eine Fehler Meldung bekommt diesen beheben geht aber ganz einfach. Als erstes muss man das ganze </w:t>
      </w:r>
      <w:r w:rsidR="00D9554C">
        <w:t>File,</w:t>
      </w:r>
      <w:r w:rsidR="00114D80">
        <w:t xml:space="preserve"> das man hat in Visual Code Studio oder sonst ein Editor öffnen</w:t>
      </w:r>
      <w:r>
        <w:t>.</w:t>
      </w:r>
      <w:r w:rsidRPr="00096B3F">
        <w:t xml:space="preserve"> </w:t>
      </w:r>
      <w:r w:rsidRPr="00096B3F">
        <w:rPr>
          <w:highlight w:val="green"/>
        </w:rPr>
        <w:t xml:space="preserve">Wenn keine Fehler Meldung </w:t>
      </w:r>
      <w:proofErr w:type="gramStart"/>
      <w:r w:rsidRPr="00096B3F">
        <w:rPr>
          <w:highlight w:val="green"/>
        </w:rPr>
        <w:t>kommt</w:t>
      </w:r>
      <w:proofErr w:type="gramEnd"/>
      <w:r w:rsidRPr="00096B3F">
        <w:rPr>
          <w:highlight w:val="green"/>
        </w:rPr>
        <w:t xml:space="preserve"> dann steht Server-1 I Listening on Port 3000.</w:t>
      </w:r>
      <w:r>
        <w:t xml:space="preserve"> </w:t>
      </w:r>
      <w:r w:rsidRPr="00096B3F">
        <w:rPr>
          <w:highlight w:val="red"/>
        </w:rPr>
        <w:t xml:space="preserve">Wenn eine Fehler Meldung </w:t>
      </w:r>
      <w:proofErr w:type="gramStart"/>
      <w:r w:rsidRPr="00096B3F">
        <w:rPr>
          <w:highlight w:val="red"/>
        </w:rPr>
        <w:t>kommt</w:t>
      </w:r>
      <w:proofErr w:type="gramEnd"/>
      <w:r w:rsidRPr="00096B3F">
        <w:rPr>
          <w:highlight w:val="red"/>
        </w:rPr>
        <w:t xml:space="preserve"> </w:t>
      </w:r>
      <w:proofErr w:type="spellStart"/>
      <w:r w:rsidRPr="00096B3F">
        <w:rPr>
          <w:highlight w:val="red"/>
        </w:rPr>
        <w:t>kommt</w:t>
      </w:r>
      <w:proofErr w:type="spellEnd"/>
      <w:r w:rsidRPr="00096B3F">
        <w:rPr>
          <w:highlight w:val="red"/>
        </w:rPr>
        <w:t xml:space="preserve">: </w:t>
      </w:r>
      <w:proofErr w:type="spellStart"/>
      <w:r w:rsidRPr="00096B3F">
        <w:rPr>
          <w:highlight w:val="red"/>
        </w:rPr>
        <w:t>failed</w:t>
      </w:r>
      <w:proofErr w:type="spellEnd"/>
      <w:r w:rsidRPr="00096B3F">
        <w:rPr>
          <w:highlight w:val="red"/>
        </w:rPr>
        <w:t xml:space="preserve"> to </w:t>
      </w:r>
      <w:proofErr w:type="spellStart"/>
      <w:r w:rsidRPr="00096B3F">
        <w:rPr>
          <w:highlight w:val="red"/>
        </w:rPr>
        <w:t>solve</w:t>
      </w:r>
      <w:proofErr w:type="spellEnd"/>
      <w:r w:rsidRPr="00096B3F">
        <w:rPr>
          <w:highlight w:val="red"/>
        </w:rPr>
        <w:t xml:space="preserve">: </w:t>
      </w:r>
      <w:proofErr w:type="spellStart"/>
      <w:r w:rsidRPr="00096B3F">
        <w:rPr>
          <w:highlight w:val="red"/>
        </w:rPr>
        <w:t>process</w:t>
      </w:r>
      <w:proofErr w:type="spellEnd"/>
      <w:r w:rsidRPr="00096B3F">
        <w:rPr>
          <w:highlight w:val="red"/>
        </w:rPr>
        <w:t xml:space="preserve"> "/bin/sh -c npm ci --</w:t>
      </w:r>
      <w:proofErr w:type="spellStart"/>
      <w:r w:rsidRPr="00096B3F">
        <w:rPr>
          <w:highlight w:val="red"/>
        </w:rPr>
        <w:t>omit</w:t>
      </w:r>
      <w:proofErr w:type="spellEnd"/>
      <w:r w:rsidRPr="00096B3F">
        <w:rPr>
          <w:highlight w:val="red"/>
        </w:rPr>
        <w:t>=</w:t>
      </w:r>
      <w:proofErr w:type="spellStart"/>
      <w:r w:rsidRPr="00096B3F">
        <w:rPr>
          <w:highlight w:val="red"/>
        </w:rPr>
        <w:t>dev</w:t>
      </w:r>
      <w:proofErr w:type="spellEnd"/>
      <w:r w:rsidRPr="00096B3F">
        <w:rPr>
          <w:highlight w:val="red"/>
        </w:rPr>
        <w:t xml:space="preserve">" </w:t>
      </w:r>
      <w:proofErr w:type="spellStart"/>
      <w:r w:rsidRPr="00096B3F">
        <w:rPr>
          <w:highlight w:val="red"/>
        </w:rPr>
        <w:t>did</w:t>
      </w:r>
      <w:proofErr w:type="spellEnd"/>
      <w:r w:rsidRPr="00096B3F">
        <w:rPr>
          <w:highlight w:val="red"/>
        </w:rPr>
        <w:t xml:space="preserve"> not </w:t>
      </w:r>
      <w:proofErr w:type="spellStart"/>
      <w:r w:rsidRPr="00096B3F">
        <w:rPr>
          <w:highlight w:val="red"/>
        </w:rPr>
        <w:t>complete</w:t>
      </w:r>
      <w:proofErr w:type="spellEnd"/>
      <w:r w:rsidRPr="00096B3F">
        <w:rPr>
          <w:highlight w:val="red"/>
        </w:rPr>
        <w:t xml:space="preserve"> </w:t>
      </w:r>
      <w:proofErr w:type="spellStart"/>
      <w:r w:rsidRPr="00096B3F">
        <w:rPr>
          <w:highlight w:val="red"/>
        </w:rPr>
        <w:t>successfully</w:t>
      </w:r>
      <w:proofErr w:type="spellEnd"/>
      <w:r w:rsidRPr="00096B3F">
        <w:rPr>
          <w:highlight w:val="red"/>
        </w:rPr>
        <w:t xml:space="preserve">: </w:t>
      </w:r>
      <w:proofErr w:type="spellStart"/>
      <w:r w:rsidRPr="00096B3F">
        <w:rPr>
          <w:highlight w:val="red"/>
        </w:rPr>
        <w:t>exit</w:t>
      </w:r>
      <w:proofErr w:type="spellEnd"/>
      <w:r w:rsidRPr="00096B3F">
        <w:rPr>
          <w:highlight w:val="red"/>
        </w:rPr>
        <w:t xml:space="preserve"> code: 1</w:t>
      </w:r>
    </w:p>
    <w:p w14:paraId="1400162E" w14:textId="2D870F41" w:rsidR="00096B3F" w:rsidRDefault="00096B3F" w:rsidP="00227162">
      <w:pPr>
        <w:rPr>
          <w:highlight w:val="yellow"/>
        </w:rPr>
      </w:pPr>
      <w:r>
        <w:rPr>
          <w:noProof/>
        </w:rPr>
        <mc:AlternateContent>
          <mc:Choice Requires="wpg">
            <w:drawing>
              <wp:anchor distT="0" distB="0" distL="114300" distR="114300" simplePos="0" relativeHeight="251675648" behindDoc="0" locked="0" layoutInCell="1" allowOverlap="1" wp14:anchorId="21D93CAA" wp14:editId="5D94656C">
                <wp:simplePos x="0" y="0"/>
                <wp:positionH relativeFrom="column">
                  <wp:posOffset>-1437</wp:posOffset>
                </wp:positionH>
                <wp:positionV relativeFrom="paragraph">
                  <wp:posOffset>4077</wp:posOffset>
                </wp:positionV>
                <wp:extent cx="3314065" cy="1540510"/>
                <wp:effectExtent l="0" t="0" r="635" b="2540"/>
                <wp:wrapSquare wrapText="bothSides"/>
                <wp:docPr id="1560611948" name="Gruppieren 12"/>
                <wp:cNvGraphicFramePr/>
                <a:graphic xmlns:a="http://schemas.openxmlformats.org/drawingml/2006/main">
                  <a:graphicData uri="http://schemas.microsoft.com/office/word/2010/wordprocessingGroup">
                    <wpg:wgp>
                      <wpg:cNvGrpSpPr/>
                      <wpg:grpSpPr>
                        <a:xfrm>
                          <a:off x="0" y="0"/>
                          <a:ext cx="3314065" cy="1540510"/>
                          <a:chOff x="0" y="0"/>
                          <a:chExt cx="3314065" cy="1540510"/>
                        </a:xfrm>
                      </wpg:grpSpPr>
                      <pic:pic xmlns:pic="http://schemas.openxmlformats.org/drawingml/2006/picture">
                        <pic:nvPicPr>
                          <pic:cNvPr id="1236063498" name="Grafik 11" descr="Ein Bild, das Text, Screenshot, Schrift, Multimedia-Software enthält.&#10;&#10;KI-generierte Inhalte können fehlerhaft sein."/>
                          <pic:cNvPicPr>
                            <a:picLocks noChangeAspect="1"/>
                          </pic:cNvPicPr>
                        </pic:nvPicPr>
                        <pic:blipFill rotWithShape="1">
                          <a:blip r:embed="rId18" cstate="print">
                            <a:extLst>
                              <a:ext uri="{28A0092B-C50C-407E-A947-70E740481C1C}">
                                <a14:useLocalDpi xmlns:a14="http://schemas.microsoft.com/office/drawing/2010/main" val="0"/>
                              </a:ext>
                            </a:extLst>
                          </a:blip>
                          <a:srcRect r="34237"/>
                          <a:stretch>
                            <a:fillRect/>
                          </a:stretch>
                        </pic:blipFill>
                        <pic:spPr bwMode="auto">
                          <a:xfrm>
                            <a:off x="0" y="0"/>
                            <a:ext cx="3314065" cy="1078230"/>
                          </a:xfrm>
                          <a:prstGeom prst="rect">
                            <a:avLst/>
                          </a:prstGeom>
                          <a:ln>
                            <a:noFill/>
                          </a:ln>
                          <a:extLst>
                            <a:ext uri="{53640926-AAD7-44D8-BBD7-CCE9431645EC}">
                              <a14:shadowObscured xmlns:a14="http://schemas.microsoft.com/office/drawing/2010/main"/>
                            </a:ext>
                          </a:extLst>
                        </pic:spPr>
                      </pic:pic>
                      <wps:wsp>
                        <wps:cNvPr id="1340075364" name="Textfeld 1"/>
                        <wps:cNvSpPr txBox="1"/>
                        <wps:spPr>
                          <a:xfrm>
                            <a:off x="0" y="1134745"/>
                            <a:ext cx="3314065" cy="405765"/>
                          </a:xfrm>
                          <a:prstGeom prst="rect">
                            <a:avLst/>
                          </a:prstGeom>
                          <a:solidFill>
                            <a:prstClr val="white"/>
                          </a:solidFill>
                          <a:ln>
                            <a:noFill/>
                          </a:ln>
                        </wps:spPr>
                        <wps:txbx>
                          <w:txbxContent>
                            <w:p w14:paraId="74DE59E1" w14:textId="18332F4C" w:rsidR="00096B3F" w:rsidRPr="00096B3F" w:rsidRDefault="00096B3F" w:rsidP="00096B3F">
                              <w:pPr>
                                <w:pStyle w:val="Beschriftung"/>
                                <w:rPr>
                                  <w:i w:val="0"/>
                                  <w:iCs w:val="0"/>
                                  <w:lang w:val="de-DE"/>
                                </w:rPr>
                              </w:pPr>
                              <w:r>
                                <w:rPr>
                                  <w:i w:val="0"/>
                                  <w:iCs w:val="0"/>
                                  <w:lang w:val="de-DE"/>
                                </w:rPr>
                                <w:t xml:space="preserve">Bild1 </w:t>
                              </w:r>
                              <w:r>
                                <w:rPr>
                                  <w:i w:val="0"/>
                                  <w:iCs w:val="0"/>
                                  <w:lang w:val="de-DE"/>
                                </w:rPr>
                                <w:br/>
                                <w:t>So muss es aussehen, wenn es erfolgreich verbindet.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D93CAA" id="Gruppieren 12" o:spid="_x0000_s1041" style="position:absolute;margin-left:-.1pt;margin-top:.3pt;width:260.95pt;height:121.3pt;z-index:251675648" coordsize="33140,15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">
                <v:shape id="Grafik 11" o:spid="_x0000_s1042" type="#_x0000_t75" alt="Ein Bild, das Text, Screenshot, Schrift, Multimedia-Software enthält.&#10;&#10;KI-generierte Inhalte können fehlerhaft sein." style="position:absolute;width:33140;height:10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">
                  <v:imagedata r:id="rId19" o:title="Ein Bild, das Text, Screenshot, Schrift, Multimedia-Software enthält.&#10;&#10;KI-generierte Inhalte können fehlerhaft sein" cropright="22438f"/>
                </v:shape>
                <v:shape id="Textfeld 1" o:spid="_x0000_s1043" type="#_x0000_t202" style="position:absolute;top:11347;width:3314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" stroked="f">
                  <v:textbox style="mso-fit-shape-to-text:t" inset="0,0,0,0">
                    <w:txbxContent>
                      <w:p w14:paraId="74DE59E1" w14:textId="18332F4C" w:rsidR="00096B3F" w:rsidRPr="00096B3F" w:rsidRDefault="00096B3F" w:rsidP="00096B3F">
                        <w:pPr>
                          <w:pStyle w:val="Beschriftung"/>
                          <w:rPr>
                            <w:i w:val="0"/>
                            <w:iCs w:val="0"/>
                            <w:lang w:val="de-DE"/>
                          </w:rPr>
                        </w:pPr>
                        <w:r>
                          <w:rPr>
                            <w:i w:val="0"/>
                            <w:iCs w:val="0"/>
                            <w:lang w:val="de-DE"/>
                          </w:rPr>
                          <w:t xml:space="preserve">Bild1 </w:t>
                        </w:r>
                        <w:r>
                          <w:rPr>
                            <w:i w:val="0"/>
                            <w:iCs w:val="0"/>
                            <w:lang w:val="de-DE"/>
                          </w:rPr>
                          <w:br/>
                          <w:t>So muss es aussehen, wenn es erfolgreich verbindet.</w:t>
                        </w:r>
                      </w:p>
                    </w:txbxContent>
                  </v:textbox>
                </v:shape>
                <w10:wrap type="square"/>
              </v:group>
            </w:pict>
          </mc:Fallback>
        </mc:AlternateContent>
      </w:r>
    </w:p>
    <w:p w14:paraId="06F20E0C" w14:textId="2C34F353" w:rsidR="00096B3F" w:rsidRDefault="00096B3F" w:rsidP="00227162">
      <w:pPr>
        <w:rPr>
          <w:highlight w:val="yellow"/>
        </w:rPr>
      </w:pPr>
    </w:p>
    <w:p w14:paraId="2F215643" w14:textId="2EDE062B" w:rsidR="00096B3F" w:rsidRDefault="00096B3F" w:rsidP="00227162">
      <w:pPr>
        <w:rPr>
          <w:highlight w:val="yellow"/>
        </w:rPr>
      </w:pPr>
    </w:p>
    <w:p w14:paraId="314DC523" w14:textId="77777777" w:rsidR="00096B3F" w:rsidRDefault="00096B3F" w:rsidP="00227162"/>
    <w:p w14:paraId="2BA7816F" w14:textId="088B86E4" w:rsidR="00096B3F" w:rsidRDefault="00096B3F" w:rsidP="00227162">
      <w:pPr>
        <w:rPr>
          <w:highlight w:val="yellow"/>
        </w:rPr>
      </w:pPr>
      <w:r>
        <w:t xml:space="preserve">Nun öffnet man die Datei </w:t>
      </w:r>
      <w:r w:rsidRPr="00227162">
        <w:rPr>
          <w:highlight w:val="yellow"/>
        </w:rPr>
        <w:t>Dockerfile</w:t>
      </w:r>
      <w:r>
        <w:t xml:space="preserve"> dort muss man dann:</w:t>
      </w:r>
      <w:r w:rsidRPr="00227162">
        <w:t xml:space="preserve"> </w:t>
      </w:r>
    </w:p>
    <w:p w14:paraId="6D2DCAA4" w14:textId="6BC27F1D" w:rsidR="00227162" w:rsidRDefault="00096B3F" w:rsidP="00227162">
      <w:pPr>
        <w:rPr>
          <w:highlight w:val="yellow"/>
        </w:rPr>
      </w:pPr>
      <w:r>
        <w:rPr>
          <w:noProof/>
        </w:rPr>
        <mc:AlternateContent>
          <mc:Choice Requires="wpg">
            <w:drawing>
              <wp:anchor distT="0" distB="0" distL="114300" distR="114300" simplePos="0" relativeHeight="251667456" behindDoc="0" locked="0" layoutInCell="1" allowOverlap="1" wp14:anchorId="280F5F1E" wp14:editId="105B022D">
                <wp:simplePos x="0" y="0"/>
                <wp:positionH relativeFrom="column">
                  <wp:posOffset>3388360</wp:posOffset>
                </wp:positionH>
                <wp:positionV relativeFrom="paragraph">
                  <wp:posOffset>2540</wp:posOffset>
                </wp:positionV>
                <wp:extent cx="2088515" cy="1016000"/>
                <wp:effectExtent l="0" t="0" r="6985" b="0"/>
                <wp:wrapSquare wrapText="bothSides"/>
                <wp:docPr id="269573203" name="Gruppieren 8"/>
                <wp:cNvGraphicFramePr/>
                <a:graphic xmlns:a="http://schemas.openxmlformats.org/drawingml/2006/main">
                  <a:graphicData uri="http://schemas.microsoft.com/office/word/2010/wordprocessingGroup">
                    <wpg:wgp>
                      <wpg:cNvGrpSpPr/>
                      <wpg:grpSpPr>
                        <a:xfrm>
                          <a:off x="0" y="0"/>
                          <a:ext cx="2088515" cy="1016000"/>
                          <a:chOff x="0" y="0"/>
                          <a:chExt cx="2714625" cy="1369060"/>
                        </a:xfrm>
                      </wpg:grpSpPr>
                      <pic:pic xmlns:pic="http://schemas.openxmlformats.org/drawingml/2006/picture">
                        <pic:nvPicPr>
                          <pic:cNvPr id="1375727580" name="Grafik 7" descr="Ein Bild, das Text, Screenshot, Schrift enthält.&#10;&#10;KI-generierte Inhalte können fehlerhaft sein."/>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4625" cy="1047750"/>
                          </a:xfrm>
                          <a:prstGeom prst="rect">
                            <a:avLst/>
                          </a:prstGeom>
                        </pic:spPr>
                      </pic:pic>
                      <wps:wsp>
                        <wps:cNvPr id="492188686" name="Textfeld 1"/>
                        <wps:cNvSpPr txBox="1"/>
                        <wps:spPr>
                          <a:xfrm>
                            <a:off x="0" y="1102360"/>
                            <a:ext cx="2714625" cy="266700"/>
                          </a:xfrm>
                          <a:prstGeom prst="rect">
                            <a:avLst/>
                          </a:prstGeom>
                          <a:solidFill>
                            <a:prstClr val="white"/>
                          </a:solidFill>
                          <a:ln>
                            <a:noFill/>
                          </a:ln>
                        </wps:spPr>
                        <wps:txbx>
                          <w:txbxContent>
                            <w:p w14:paraId="0D22D72F" w14:textId="56ED61D7" w:rsidR="00227162" w:rsidRPr="00227162" w:rsidRDefault="00227162" w:rsidP="00227162">
                              <w:pPr>
                                <w:pStyle w:val="Beschriftung"/>
                                <w:rPr>
                                  <w:i w:val="0"/>
                                  <w:iCs w:val="0"/>
                                  <w:lang w:val="de-DE"/>
                                </w:rPr>
                              </w:pPr>
                              <w:r>
                                <w:rPr>
                                  <w:i w:val="0"/>
                                  <w:iCs w:val="0"/>
                                  <w:lang w:val="de-DE"/>
                                </w:rPr>
                                <w:t>So sieht das Ganze im Code 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0F5F1E" id="Gruppieren 8" o:spid="_x0000_s1044" style="position:absolute;margin-left:266.8pt;margin-top:.2pt;width:164.45pt;height:80pt;z-index:251667456;mso-width-relative:margin;mso-height-relative:margin" coordsize="27146,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">
                <v:shape id="Grafik 7" o:spid="_x0000_s1045" type="#_x0000_t75" alt="Ein Bild, das Text, Screenshot, Schrift enthält.&#10;&#10;KI-generierte Inhalte können fehlerhaft sein." style="position:absolute;width:27146;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">
                  <v:imagedata r:id="rId21" o:title="Ein Bild, das Text, Screenshot, Schrift enthält.&#10;&#10;KI-generierte Inhalte können fehlerhaft sein"/>
                </v:shape>
                <v:shape id="Textfeld 1" o:spid="_x0000_s1046" type="#_x0000_t202" style="position:absolute;top:11023;width:27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" stroked="f">
                  <v:textbox inset="0,0,0,0">
                    <w:txbxContent>
                      <w:p w14:paraId="0D22D72F" w14:textId="56ED61D7" w:rsidR="00227162" w:rsidRPr="00227162" w:rsidRDefault="00227162" w:rsidP="00227162">
                        <w:pPr>
                          <w:pStyle w:val="Beschriftung"/>
                          <w:rPr>
                            <w:i w:val="0"/>
                            <w:iCs w:val="0"/>
                            <w:lang w:val="de-DE"/>
                          </w:rPr>
                        </w:pPr>
                        <w:r>
                          <w:rPr>
                            <w:i w:val="0"/>
                            <w:iCs w:val="0"/>
                            <w:lang w:val="de-DE"/>
                          </w:rPr>
                          <w:t>So sieht das Ganze im Code aus</w:t>
                        </w:r>
                      </w:p>
                    </w:txbxContent>
                  </v:textbox>
                </v:shape>
                <w10:wrap type="square"/>
              </v:group>
            </w:pict>
          </mc:Fallback>
        </mc:AlternateContent>
      </w:r>
      <w:r w:rsidR="00227162" w:rsidRPr="00227162">
        <w:rPr>
          <w:highlight w:val="yellow"/>
        </w:rPr>
        <w:t>ARG NODE_VERSION=18</w:t>
      </w:r>
      <w:r w:rsidR="00227162">
        <w:rPr>
          <w:highlight w:val="yellow"/>
        </w:rPr>
        <w:t>.0.0</w:t>
      </w:r>
      <w:r w:rsidR="00227162" w:rsidRPr="00227162">
        <w:rPr>
          <w:highlight w:val="yellow"/>
        </w:rPr>
        <w:t xml:space="preserve"> </w:t>
      </w:r>
      <w:r w:rsidR="00227162">
        <w:rPr>
          <w:highlight w:val="yellow"/>
        </w:rPr>
        <w:br/>
      </w:r>
      <w:r w:rsidR="00227162" w:rsidRPr="00227162">
        <w:rPr>
          <w:highlight w:val="yellow"/>
        </w:rPr>
        <w:t>FROM</w:t>
      </w:r>
      <w:r w:rsidR="00227162">
        <w:rPr>
          <w:highlight w:val="yellow"/>
        </w:rPr>
        <w:t xml:space="preserve"> </w:t>
      </w:r>
      <w:r w:rsidR="00227162" w:rsidRPr="00227162">
        <w:rPr>
          <w:highlight w:val="yellow"/>
        </w:rPr>
        <w:t>node:${NODE_VERSION}-alpine</w:t>
      </w:r>
    </w:p>
    <w:p w14:paraId="6CABA7C6" w14:textId="5E927DF3" w:rsidR="00227162" w:rsidRDefault="00227162" w:rsidP="00227162">
      <w:pPr>
        <w:rPr>
          <w:highlight w:val="yellow"/>
        </w:rPr>
      </w:pPr>
    </w:p>
    <w:p w14:paraId="24FDAEE2" w14:textId="34F6CBD7" w:rsidR="00227162" w:rsidRDefault="00096B3F" w:rsidP="00227162">
      <w:pPr>
        <w:rPr>
          <w:highlight w:val="yellow"/>
        </w:rPr>
      </w:pPr>
      <w:r>
        <w:rPr>
          <w:noProof/>
        </w:rPr>
        <mc:AlternateContent>
          <mc:Choice Requires="wpg">
            <w:drawing>
              <wp:anchor distT="0" distB="0" distL="114300" distR="114300" simplePos="0" relativeHeight="251671552" behindDoc="0" locked="0" layoutInCell="1" allowOverlap="1" wp14:anchorId="6AEA786F" wp14:editId="0E6F441A">
                <wp:simplePos x="0" y="0"/>
                <wp:positionH relativeFrom="column">
                  <wp:posOffset>3425892</wp:posOffset>
                </wp:positionH>
                <wp:positionV relativeFrom="paragraph">
                  <wp:posOffset>149359</wp:posOffset>
                </wp:positionV>
                <wp:extent cx="1892935" cy="1315085"/>
                <wp:effectExtent l="0" t="0" r="0" b="0"/>
                <wp:wrapSquare wrapText="bothSides"/>
                <wp:docPr id="1511545417" name="Gruppieren 10"/>
                <wp:cNvGraphicFramePr/>
                <a:graphic xmlns:a="http://schemas.openxmlformats.org/drawingml/2006/main">
                  <a:graphicData uri="http://schemas.microsoft.com/office/word/2010/wordprocessingGroup">
                    <wpg:wgp>
                      <wpg:cNvGrpSpPr/>
                      <wpg:grpSpPr>
                        <a:xfrm>
                          <a:off x="0" y="0"/>
                          <a:ext cx="1892935" cy="1315085"/>
                          <a:chOff x="0" y="0"/>
                          <a:chExt cx="2093359" cy="1329055"/>
                        </a:xfrm>
                      </wpg:grpSpPr>
                      <pic:pic xmlns:pic="http://schemas.openxmlformats.org/drawingml/2006/picture">
                        <pic:nvPicPr>
                          <pic:cNvPr id="748981626" name="Grafik 9" descr="Ein Bild, das Text, Schrift, Screenshot enthält.&#10;&#10;KI-generierte Inhalte können fehlerhaft sein."/>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085975" cy="990600"/>
                          </a:xfrm>
                          <a:prstGeom prst="rect">
                            <a:avLst/>
                          </a:prstGeom>
                        </pic:spPr>
                      </pic:pic>
                      <wps:wsp>
                        <wps:cNvPr id="2064304523" name="Textfeld 1"/>
                        <wps:cNvSpPr txBox="1"/>
                        <wps:spPr>
                          <a:xfrm>
                            <a:off x="8019" y="1062355"/>
                            <a:ext cx="2085340" cy="266700"/>
                          </a:xfrm>
                          <a:prstGeom prst="rect">
                            <a:avLst/>
                          </a:prstGeom>
                          <a:solidFill>
                            <a:prstClr val="white"/>
                          </a:solidFill>
                          <a:ln>
                            <a:noFill/>
                          </a:ln>
                        </wps:spPr>
                        <wps:txbx>
                          <w:txbxContent>
                            <w:p w14:paraId="348B9BF5" w14:textId="1FE9031F" w:rsidR="00227162" w:rsidRPr="00227162" w:rsidRDefault="00227162" w:rsidP="00227162">
                              <w:pPr>
                                <w:pStyle w:val="Beschriftung"/>
                                <w:rPr>
                                  <w:i w:val="0"/>
                                  <w:iCs w:val="0"/>
                                  <w:noProof/>
                                  <w:lang w:val="de-DE"/>
                                </w:rPr>
                              </w:pPr>
                              <w:r>
                                <w:rPr>
                                  <w:i w:val="0"/>
                                  <w:iCs w:val="0"/>
                                  <w:lang w:val="de-DE"/>
                                </w:rPr>
                                <w:t xml:space="preserve">So sollte das Ganze danach aussehen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EA786F" id="Gruppieren 10" o:spid="_x0000_s1047" style="position:absolute;margin-left:269.75pt;margin-top:11.75pt;width:149.05pt;height:103.55pt;z-index:251671552;mso-width-relative:margin;mso-height-relative:margin" coordsize="20933,13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">
                <v:shape id="Grafik 9" o:spid="_x0000_s1048" type="#_x0000_t75" alt="Ein Bild, das Text, Schrift, Screenshot enthält.&#10;&#10;KI-generierte Inhalte können fehlerhaft sein." style="position:absolute;width:2085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">
                  <v:imagedata r:id="rId23" o:title="Ein Bild, das Text, Schrift, Screenshot enthält.&#10;&#10;KI-generierte Inhalte können fehlerhaft sein"/>
                </v:shape>
                <v:shape id="Textfeld 1" o:spid="_x0000_s1049" type="#_x0000_t202" style="position:absolute;left:80;top:10623;width:20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" stroked="f">
                  <v:textbox inset="0,0,0,0">
                    <w:txbxContent>
                      <w:p w14:paraId="348B9BF5" w14:textId="1FE9031F" w:rsidR="00227162" w:rsidRPr="00227162" w:rsidRDefault="00227162" w:rsidP="00227162">
                        <w:pPr>
                          <w:pStyle w:val="Beschriftung"/>
                          <w:rPr>
                            <w:i w:val="0"/>
                            <w:iCs w:val="0"/>
                            <w:noProof/>
                            <w:lang w:val="de-DE"/>
                          </w:rPr>
                        </w:pPr>
                        <w:r>
                          <w:rPr>
                            <w:i w:val="0"/>
                            <w:iCs w:val="0"/>
                            <w:lang w:val="de-DE"/>
                          </w:rPr>
                          <w:t xml:space="preserve">So sollte das Ganze danach aussehen </w:t>
                        </w:r>
                      </w:p>
                    </w:txbxContent>
                  </v:textbox>
                </v:shape>
                <w10:wrap type="square"/>
              </v:group>
            </w:pict>
          </mc:Fallback>
        </mc:AlternateContent>
      </w:r>
    </w:p>
    <w:p w14:paraId="0112F4A7" w14:textId="7AE2B9DA" w:rsidR="00227162" w:rsidRDefault="00227162" w:rsidP="00227162">
      <w:pPr>
        <w:rPr>
          <w:highlight w:val="yellow"/>
        </w:rPr>
      </w:pPr>
      <w:r w:rsidRPr="00227162">
        <w:rPr>
          <w:highlight w:val="yellow"/>
        </w:rPr>
        <w:t xml:space="preserve">ARG NODE_VERSION=18 </w:t>
      </w:r>
      <w:r>
        <w:rPr>
          <w:highlight w:val="yellow"/>
        </w:rPr>
        <w:br/>
      </w:r>
      <w:r w:rsidRPr="00227162">
        <w:rPr>
          <w:highlight w:val="yellow"/>
        </w:rPr>
        <w:t>FROM</w:t>
      </w:r>
      <w:r>
        <w:rPr>
          <w:highlight w:val="yellow"/>
        </w:rPr>
        <w:t xml:space="preserve"> </w:t>
      </w:r>
      <w:r w:rsidRPr="00227162">
        <w:rPr>
          <w:highlight w:val="yellow"/>
        </w:rPr>
        <w:t>node:${NODE_VERSION}</w:t>
      </w:r>
    </w:p>
    <w:p w14:paraId="1196B40F" w14:textId="77777777" w:rsidR="00227162" w:rsidRDefault="00227162" w:rsidP="00227162">
      <w:pPr>
        <w:rPr>
          <w:highlight w:val="yellow"/>
        </w:rPr>
      </w:pPr>
    </w:p>
    <w:p w14:paraId="55D1815A" w14:textId="77777777" w:rsidR="00227162" w:rsidRDefault="00227162" w:rsidP="00227162">
      <w:pPr>
        <w:rPr>
          <w:highlight w:val="yellow"/>
        </w:rPr>
      </w:pPr>
    </w:p>
    <w:p w14:paraId="2B4B6842" w14:textId="77777777" w:rsidR="00227162" w:rsidRDefault="00227162" w:rsidP="00227162">
      <w:pPr>
        <w:rPr>
          <w:highlight w:val="yellow"/>
        </w:rPr>
      </w:pPr>
    </w:p>
    <w:p w14:paraId="13E6DB32" w14:textId="77777777" w:rsidR="00227162" w:rsidRDefault="00227162" w:rsidP="00227162">
      <w:pPr>
        <w:rPr>
          <w:highlight w:val="yellow"/>
        </w:rPr>
      </w:pPr>
    </w:p>
    <w:p w14:paraId="68612657" w14:textId="4186F741" w:rsidR="00227162" w:rsidRDefault="00F6727B" w:rsidP="00227162">
      <w:r>
        <w:rPr>
          <w:noProof/>
        </w:rPr>
        <mc:AlternateContent>
          <mc:Choice Requires="wpg">
            <w:drawing>
              <wp:anchor distT="0" distB="0" distL="114300" distR="114300" simplePos="0" relativeHeight="251683840" behindDoc="0" locked="0" layoutInCell="1" allowOverlap="1" wp14:anchorId="5A946EF3" wp14:editId="2814706B">
                <wp:simplePos x="0" y="0"/>
                <wp:positionH relativeFrom="column">
                  <wp:posOffset>-1437</wp:posOffset>
                </wp:positionH>
                <wp:positionV relativeFrom="paragraph">
                  <wp:posOffset>924059</wp:posOffset>
                </wp:positionV>
                <wp:extent cx="4535805" cy="1609725"/>
                <wp:effectExtent l="0" t="0" r="0" b="9525"/>
                <wp:wrapSquare wrapText="bothSides"/>
                <wp:docPr id="2094728302" name="Gruppieren 16"/>
                <wp:cNvGraphicFramePr/>
                <a:graphic xmlns:a="http://schemas.openxmlformats.org/drawingml/2006/main">
                  <a:graphicData uri="http://schemas.microsoft.com/office/word/2010/wordprocessingGroup">
                    <wpg:wgp>
                      <wpg:cNvGrpSpPr/>
                      <wpg:grpSpPr>
                        <a:xfrm>
                          <a:off x="0" y="0"/>
                          <a:ext cx="4535805" cy="1609725"/>
                          <a:chOff x="0" y="0"/>
                          <a:chExt cx="4535805" cy="1609725"/>
                        </a:xfrm>
                      </wpg:grpSpPr>
                      <pic:pic xmlns:pic="http://schemas.openxmlformats.org/drawingml/2006/picture">
                        <pic:nvPicPr>
                          <pic:cNvPr id="1798184704" name="Grafik 15" descr="Ein Bild, das Text, Screenshot, Schrift, Reihe enthält.&#10;&#10;KI-generierte Inhalte können fehlerhaft sein."/>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5805" cy="1287780"/>
                          </a:xfrm>
                          <a:prstGeom prst="rect">
                            <a:avLst/>
                          </a:prstGeom>
                        </pic:spPr>
                      </pic:pic>
                      <wps:wsp>
                        <wps:cNvPr id="273247511" name="Textfeld 1"/>
                        <wps:cNvSpPr txBox="1"/>
                        <wps:spPr>
                          <a:xfrm>
                            <a:off x="0" y="1343025"/>
                            <a:ext cx="4535805" cy="266700"/>
                          </a:xfrm>
                          <a:prstGeom prst="rect">
                            <a:avLst/>
                          </a:prstGeom>
                          <a:solidFill>
                            <a:prstClr val="white"/>
                          </a:solidFill>
                          <a:ln>
                            <a:noFill/>
                          </a:ln>
                        </wps:spPr>
                        <wps:txbx>
                          <w:txbxContent>
                            <w:p w14:paraId="086F6FFE" w14:textId="2908AD55" w:rsidR="00F6727B" w:rsidRPr="00F6727B" w:rsidRDefault="00F6727B" w:rsidP="00F6727B">
                              <w:pPr>
                                <w:pStyle w:val="Beschriftung"/>
                                <w:rPr>
                                  <w:i w:val="0"/>
                                  <w:iCs w:val="0"/>
                                  <w:noProof/>
                                  <w:lang w:val="de-DE"/>
                                </w:rPr>
                              </w:pPr>
                              <w:r>
                                <w:rPr>
                                  <w:i w:val="0"/>
                                  <w:iCs w:val="0"/>
                                  <w:lang w:val="de-DE"/>
                                </w:rPr>
                                <w:t xml:space="preserve">Das ist eine </w:t>
                              </w:r>
                              <w:proofErr w:type="spellStart"/>
                              <w:r>
                                <w:rPr>
                                  <w:i w:val="0"/>
                                  <w:iCs w:val="0"/>
                                  <w:lang w:val="de-DE"/>
                                </w:rPr>
                                <w:t>To</w:t>
                              </w:r>
                              <w:proofErr w:type="spellEnd"/>
                              <w:r>
                                <w:rPr>
                                  <w:i w:val="0"/>
                                  <w:iCs w:val="0"/>
                                  <w:lang w:val="de-DE"/>
                                </w:rPr>
                                <w:t xml:space="preserve">-Do liste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946EF3" id="Gruppieren 16" o:spid="_x0000_s1050" style="position:absolute;margin-left:-.1pt;margin-top:72.75pt;width:357.15pt;height:126.75pt;z-index:251683840" coordsize="45358,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">
                <v:shape id="Grafik 15" o:spid="_x0000_s1051" type="#_x0000_t75" alt="Ein Bild, das Text, Screenshot, Schrift, Reihe enthält.&#10;&#10;KI-generierte Inhalte können fehlerhaft sein." style="position:absolute;width:45358;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">
                  <v:imagedata r:id="rId25" o:title="Ein Bild, das Text, Screenshot, Schrift, Reihe enthält.&#10;&#10;KI-generierte Inhalte können fehlerhaft sein"/>
                </v:shape>
                <v:shape id="Textfeld 1" o:spid="_x0000_s1052" type="#_x0000_t202" style="position:absolute;top:13430;width:453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" stroked="f">
                  <v:textbox style="mso-fit-shape-to-text:t" inset="0,0,0,0">
                    <w:txbxContent>
                      <w:p w14:paraId="086F6FFE" w14:textId="2908AD55" w:rsidR="00F6727B" w:rsidRPr="00F6727B" w:rsidRDefault="00F6727B" w:rsidP="00F6727B">
                        <w:pPr>
                          <w:pStyle w:val="Beschriftung"/>
                          <w:rPr>
                            <w:i w:val="0"/>
                            <w:iCs w:val="0"/>
                            <w:noProof/>
                            <w:lang w:val="de-DE"/>
                          </w:rPr>
                        </w:pPr>
                        <w:r>
                          <w:rPr>
                            <w:i w:val="0"/>
                            <w:iCs w:val="0"/>
                            <w:lang w:val="de-DE"/>
                          </w:rPr>
                          <w:t xml:space="preserve">Das ist eine </w:t>
                        </w:r>
                        <w:proofErr w:type="spellStart"/>
                        <w:r>
                          <w:rPr>
                            <w:i w:val="0"/>
                            <w:iCs w:val="0"/>
                            <w:lang w:val="de-DE"/>
                          </w:rPr>
                          <w:t>To</w:t>
                        </w:r>
                        <w:proofErr w:type="spellEnd"/>
                        <w:r>
                          <w:rPr>
                            <w:i w:val="0"/>
                            <w:iCs w:val="0"/>
                            <w:lang w:val="de-DE"/>
                          </w:rPr>
                          <w:t xml:space="preserve">-Do liste </w:t>
                        </w:r>
                      </w:p>
                    </w:txbxContent>
                  </v:textbox>
                </v:shape>
                <w10:wrap type="square"/>
              </v:group>
            </w:pict>
          </mc:Fallback>
        </mc:AlternateContent>
      </w:r>
      <w:r w:rsidR="00227162" w:rsidRPr="00227162">
        <w:t>So</w:t>
      </w:r>
      <w:r w:rsidR="00227162">
        <w:t xml:space="preserve"> sollte der Fehler behoben sein und man kann wieder </w:t>
      </w:r>
      <w:r w:rsidR="00227162" w:rsidRPr="00114D80">
        <w:rPr>
          <w:highlight w:val="yellow"/>
        </w:rPr>
        <w:t xml:space="preserve">docker compose up </w:t>
      </w:r>
      <w:r w:rsidR="00227162">
        <w:rPr>
          <w:highlight w:val="yellow"/>
        </w:rPr>
        <w:t>–</w:t>
      </w:r>
      <w:r w:rsidR="00227162" w:rsidRPr="00114D80">
        <w:rPr>
          <w:highlight w:val="yellow"/>
        </w:rPr>
        <w:t>build</w:t>
      </w:r>
      <w:r w:rsidR="00227162">
        <w:t xml:space="preserve"> ausprobieren und nun sollte es gehen. </w:t>
      </w:r>
      <w:r>
        <w:t xml:space="preserve">Dann sollte keine Fehler Meldung kommen. Wenn das dann der Fall ist, kann man </w:t>
      </w:r>
      <w:r w:rsidRPr="00F6727B">
        <w:t> </w:t>
      </w:r>
      <w:hyperlink r:id="rId26" w:history="1">
        <w:r w:rsidRPr="00F6727B">
          <w:rPr>
            <w:rStyle w:val="Hyperlink"/>
            <w:highlight w:val="yellow"/>
          </w:rPr>
          <w:t>http://localhost:3000</w:t>
        </w:r>
      </w:hyperlink>
      <w:r>
        <w:t xml:space="preserve"> im Browser eingeben und dann sollte das Kommen: </w:t>
      </w:r>
    </w:p>
    <w:p w14:paraId="2AE256E7" w14:textId="77777777" w:rsidR="00F6727B" w:rsidRDefault="00F6727B" w:rsidP="00227162"/>
    <w:p w14:paraId="7548B087" w14:textId="77777777" w:rsidR="00F6727B" w:rsidRDefault="00F6727B" w:rsidP="00227162"/>
    <w:p w14:paraId="71B6C69E" w14:textId="77777777" w:rsidR="00F6727B" w:rsidRDefault="00F6727B" w:rsidP="00227162"/>
    <w:p w14:paraId="5B362745" w14:textId="77777777" w:rsidR="00F6727B" w:rsidRDefault="00F6727B" w:rsidP="00227162"/>
    <w:p w14:paraId="144B0D9F" w14:textId="77777777" w:rsidR="00F6727B" w:rsidRDefault="00F6727B" w:rsidP="00227162"/>
    <w:p w14:paraId="6EFC498B" w14:textId="77777777" w:rsidR="00F6727B" w:rsidRDefault="00F6727B" w:rsidP="00227162"/>
    <w:p w14:paraId="57C8D299" w14:textId="77279B9C" w:rsidR="00F6727B" w:rsidRDefault="00F6727B" w:rsidP="00F6727B">
      <w:pPr>
        <w:pStyle w:val="berschrift2"/>
      </w:pPr>
      <w:bookmarkStart w:id="4" w:name="_Toc212038120"/>
      <w:r>
        <w:t>Datenbank</w:t>
      </w:r>
      <w:bookmarkEnd w:id="4"/>
      <w:r>
        <w:t xml:space="preserve"> </w:t>
      </w:r>
    </w:p>
    <w:p w14:paraId="4DCB3A85" w14:textId="67582831" w:rsidR="00F6727B" w:rsidRDefault="00F6727B" w:rsidP="00F6727B">
      <w:r>
        <w:t>Nun kann man eine Daten</w:t>
      </w:r>
      <w:r w:rsidR="00033CD3">
        <w:t>b</w:t>
      </w:r>
      <w:r>
        <w:t xml:space="preserve">ank machen die </w:t>
      </w:r>
      <w:r w:rsidR="00033CD3">
        <w:t xml:space="preserve">das ganze </w:t>
      </w:r>
      <w:proofErr w:type="gramStart"/>
      <w:r w:rsidR="00033CD3">
        <w:t>Speichern</w:t>
      </w:r>
      <w:proofErr w:type="gramEnd"/>
      <w:r>
        <w:t xml:space="preserve"> auch wenn man den Server abstellt und wieder an stellt </w:t>
      </w:r>
      <w:r w:rsidR="00D9554C">
        <w:t>denn,</w:t>
      </w:r>
      <w:r>
        <w:t xml:space="preserve"> wenn man keine Datenbank </w:t>
      </w:r>
      <w:proofErr w:type="gramStart"/>
      <w:r>
        <w:t>hat</w:t>
      </w:r>
      <w:proofErr w:type="gramEnd"/>
      <w:r>
        <w:t xml:space="preserve"> ist dies nicht möglich. </w:t>
      </w:r>
    </w:p>
    <w:p w14:paraId="4FE47FDD" w14:textId="5FAACEA4" w:rsidR="005422A2" w:rsidRDefault="00F6727B" w:rsidP="005422A2">
      <w:pPr>
        <w:keepNext/>
      </w:pPr>
      <w:r>
        <w:t xml:space="preserve">Als erstes muss man das .yml Dokument </w:t>
      </w:r>
      <w:r w:rsidR="00033CD3">
        <w:t>bearbeiten,</w:t>
      </w:r>
      <w:r>
        <w:t xml:space="preserve"> denn man muss gewisse dinge hinzufügen. </w:t>
      </w:r>
      <w:r w:rsidR="005422A2">
        <w:t xml:space="preserve">Hier findet man den Fertigen .yml code: </w:t>
      </w:r>
      <w:hyperlink r:id="rId27" w:history="1">
        <w:r w:rsidR="005422A2" w:rsidRPr="00E145CF">
          <w:rPr>
            <w:rStyle w:val="Hyperlink"/>
          </w:rPr>
          <w:t>https://docs.docker.com/guides/nodejs/develop/</w:t>
        </w:r>
      </w:hyperlink>
      <w:r w:rsidR="005422A2">
        <w:t xml:space="preserve"> so sollte dieser am Schluss aussehen. Wenn man das gemacht muss man </w:t>
      </w:r>
      <w:r w:rsidR="005422A2">
        <w:lastRenderedPageBreak/>
        <w:t xml:space="preserve">einen </w:t>
      </w:r>
      <w:r w:rsidR="00D9554C">
        <w:t>neuen</w:t>
      </w:r>
      <w:r w:rsidR="005422A2">
        <w:t xml:space="preserve"> Ordner erstellen welche </w:t>
      </w:r>
      <w:r w:rsidR="005422A2" w:rsidRPr="005422A2">
        <w:rPr>
          <w:highlight w:val="yellow"/>
        </w:rPr>
        <w:t>db</w:t>
      </w:r>
      <w:r w:rsidR="005422A2">
        <w:t xml:space="preserve"> heissen sollte. In diesem erstellt man ein .txt Dokument mit dem Namen </w:t>
      </w:r>
      <w:r w:rsidR="005422A2" w:rsidRPr="005422A2">
        <w:rPr>
          <w:highlight w:val="yellow"/>
        </w:rPr>
        <w:t>password.txt</w:t>
      </w:r>
      <w:r w:rsidR="005422A2">
        <w:t xml:space="preserve"> dort drin schreibt man ein Passwort aber es </w:t>
      </w:r>
      <w:r w:rsidR="005422A2">
        <w:rPr>
          <w:noProof/>
        </w:rPr>
        <mc:AlternateContent>
          <mc:Choice Requires="wpg">
            <w:drawing>
              <wp:anchor distT="0" distB="0" distL="114300" distR="114300" simplePos="0" relativeHeight="251686912" behindDoc="0" locked="0" layoutInCell="1" allowOverlap="1" wp14:anchorId="24EFB4EF" wp14:editId="0BEBBDCE">
                <wp:simplePos x="0" y="0"/>
                <wp:positionH relativeFrom="column">
                  <wp:posOffset>-1298</wp:posOffset>
                </wp:positionH>
                <wp:positionV relativeFrom="paragraph">
                  <wp:posOffset>634807</wp:posOffset>
                </wp:positionV>
                <wp:extent cx="3168595" cy="496956"/>
                <wp:effectExtent l="0" t="0" r="0" b="0"/>
                <wp:wrapNone/>
                <wp:docPr id="1968578578" name="Gruppieren 19"/>
                <wp:cNvGraphicFramePr/>
                <a:graphic xmlns:a="http://schemas.openxmlformats.org/drawingml/2006/main">
                  <a:graphicData uri="http://schemas.microsoft.com/office/word/2010/wordprocessingGroup">
                    <wpg:wgp>
                      <wpg:cNvGrpSpPr/>
                      <wpg:grpSpPr>
                        <a:xfrm>
                          <a:off x="0" y="0"/>
                          <a:ext cx="3168595" cy="496956"/>
                          <a:chOff x="0" y="0"/>
                          <a:chExt cx="3168595" cy="496956"/>
                        </a:xfrm>
                      </wpg:grpSpPr>
                      <wps:wsp>
                        <wps:cNvPr id="2070596049" name="Textfeld 18"/>
                        <wps:cNvSpPr txBox="1"/>
                        <wps:spPr>
                          <a:xfrm>
                            <a:off x="1506773" y="0"/>
                            <a:ext cx="1661822" cy="496956"/>
                          </a:xfrm>
                          <a:prstGeom prst="rect">
                            <a:avLst/>
                          </a:prstGeom>
                          <a:noFill/>
                          <a:ln w="6350">
                            <a:noFill/>
                          </a:ln>
                        </wps:spPr>
                        <wps:txbx>
                          <w:txbxContent>
                            <w:p w14:paraId="719C97CB" w14:textId="461A3385" w:rsidR="005422A2" w:rsidRPr="005422A2" w:rsidRDefault="005422A2" w:rsidP="005422A2">
                              <w:pPr>
                                <w:pStyle w:val="Beschriftung"/>
                                <w:rPr>
                                  <w:i w:val="0"/>
                                  <w:iCs w:val="0"/>
                                </w:rPr>
                              </w:pPr>
                              <w:r w:rsidRPr="005422A2">
                                <w:rPr>
                                  <w:i w:val="0"/>
                                  <w:iCs w:val="0"/>
                                </w:rPr>
                                <w:t xml:space="preserve">So </w:t>
                              </w:r>
                              <w:r w:rsidRPr="005422A2">
                                <w:rPr>
                                  <w:i w:val="0"/>
                                  <w:iCs w:val="0"/>
                                </w:rPr>
                                <w:t>sollte</w:t>
                              </w:r>
                              <w:r w:rsidRPr="005422A2">
                                <w:rPr>
                                  <w:i w:val="0"/>
                                  <w:iCs w:val="0"/>
                                </w:rPr>
                                <w:t xml:space="preserve"> das ganze am besten aussehen. Anisa123 ist das Passwort.</w:t>
                              </w:r>
                            </w:p>
                            <w:p w14:paraId="6915554F" w14:textId="77777777" w:rsidR="005422A2" w:rsidRDefault="005422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69009809" name="Grafik 1" descr="Ein Bild, das Text, Schrift, Screenshot, Zahl enthält.&#10;&#10;KI-generierte Inhalte können fehlerhaft sein."/>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1927"/>
                            <a:ext cx="1476375" cy="438150"/>
                          </a:xfrm>
                          <a:prstGeom prst="rect">
                            <a:avLst/>
                          </a:prstGeom>
                        </pic:spPr>
                      </pic:pic>
                    </wpg:wgp>
                  </a:graphicData>
                </a:graphic>
              </wp:anchor>
            </w:drawing>
          </mc:Choice>
          <mc:Fallback>
            <w:pict>
              <v:group w14:anchorId="24EFB4EF" id="Gruppieren 19" o:spid="_x0000_s1053" style="position:absolute;margin-left:-.1pt;margin-top:50pt;width:249.5pt;height:39.15pt;z-index:251686912" coordsize="31685,4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">
                <v:shape id="Textfeld 18" o:spid="_x0000_s1054" type="#_x0000_t202" style="position:absolute;left:15067;width:16618;height:4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" filled="f" stroked="f" strokeweight=".5pt">
                  <v:textbox>
                    <w:txbxContent>
                      <w:p w14:paraId="719C97CB" w14:textId="461A3385" w:rsidR="005422A2" w:rsidRPr="005422A2" w:rsidRDefault="005422A2" w:rsidP="005422A2">
                        <w:pPr>
                          <w:pStyle w:val="Beschriftung"/>
                          <w:rPr>
                            <w:i w:val="0"/>
                            <w:iCs w:val="0"/>
                          </w:rPr>
                        </w:pPr>
                        <w:r w:rsidRPr="005422A2">
                          <w:rPr>
                            <w:i w:val="0"/>
                            <w:iCs w:val="0"/>
                          </w:rPr>
                          <w:t xml:space="preserve">So </w:t>
                        </w:r>
                        <w:r w:rsidRPr="005422A2">
                          <w:rPr>
                            <w:i w:val="0"/>
                            <w:iCs w:val="0"/>
                          </w:rPr>
                          <w:t>sollte</w:t>
                        </w:r>
                        <w:r w:rsidRPr="005422A2">
                          <w:rPr>
                            <w:i w:val="0"/>
                            <w:iCs w:val="0"/>
                          </w:rPr>
                          <w:t xml:space="preserve"> das ganze am besten aussehen. Anisa123 ist das Passwort.</w:t>
                        </w:r>
                      </w:p>
                      <w:p w14:paraId="6915554F" w14:textId="77777777" w:rsidR="005422A2" w:rsidRDefault="005422A2"/>
                    </w:txbxContent>
                  </v:textbox>
                </v:shape>
                <v:shape id="Grafik 1" o:spid="_x0000_s1055" type="#_x0000_t75" alt="Ein Bild, das Text, Schrift, Screenshot, Zahl enthält.&#10;&#10;KI-generierte Inhalte können fehlerhaft sein." style="position:absolute;top:119;width:1476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">
                  <v:imagedata r:id="rId29" o:title="Ein Bild, das Text, Schrift, Screenshot, Zahl enthält.&#10;&#10;KI-generierte Inhalte können fehlerhaft sein"/>
                </v:shape>
              </v:group>
            </w:pict>
          </mc:Fallback>
        </mc:AlternateContent>
      </w:r>
      <w:r w:rsidR="005422A2">
        <w:t xml:space="preserve">darf keine Sonderzeichen haben Achtung Umbruch ist auch ein Sonderzeichen. </w:t>
      </w:r>
    </w:p>
    <w:p w14:paraId="73090DA1" w14:textId="77777777" w:rsidR="005422A2" w:rsidRPr="00227162" w:rsidRDefault="005422A2" w:rsidP="00227162">
      <w:pPr>
        <w:rPr>
          <w:highlight w:val="yellow"/>
        </w:rPr>
      </w:pPr>
    </w:p>
    <w:p w14:paraId="3090B0D8" w14:textId="77777777" w:rsidR="00227162" w:rsidRDefault="00227162" w:rsidP="00227162"/>
    <w:p w14:paraId="427A27FD" w14:textId="2215AEE5" w:rsidR="005422A2" w:rsidRDefault="005422A2" w:rsidP="00227162">
      <w:r>
        <w:t xml:space="preserve">Wenn man das gemacht sollte man </w:t>
      </w:r>
      <w:r w:rsidR="00033CD3">
        <w:t>alle bearbeiteten Dateien</w:t>
      </w:r>
      <w:r>
        <w:t xml:space="preserve"> speichern. Sobald man das </w:t>
      </w:r>
      <w:r w:rsidR="00033CD3">
        <w:t>hat,</w:t>
      </w:r>
      <w:r>
        <w:t xml:space="preserve"> kann man wieder den Befehl </w:t>
      </w:r>
      <w:r w:rsidRPr="005422A2">
        <w:rPr>
          <w:highlight w:val="yellow"/>
        </w:rPr>
        <w:t xml:space="preserve">docker compose up </w:t>
      </w:r>
      <w:r w:rsidR="00CF525F">
        <w:rPr>
          <w:highlight w:val="yellow"/>
        </w:rPr>
        <w:t>–</w:t>
      </w:r>
      <w:r w:rsidRPr="005422A2">
        <w:rPr>
          <w:highlight w:val="yellow"/>
        </w:rPr>
        <w:t>build</w:t>
      </w:r>
      <w:r w:rsidR="00CF525F">
        <w:t xml:space="preserve"> </w:t>
      </w:r>
      <w:r w:rsidR="00033CD3">
        <w:t>eingeben,</w:t>
      </w:r>
      <w:r w:rsidR="00CF525F">
        <w:t xml:space="preserve"> um sicher zu gehen das es funktioniert. Wenn man alles richtig gemacht </w:t>
      </w:r>
      <w:r w:rsidR="00033CD3">
        <w:t>hat,</w:t>
      </w:r>
      <w:r w:rsidR="00CF525F">
        <w:t xml:space="preserve"> sollte es normal gehen wie vorhin. Wenn es nicht </w:t>
      </w:r>
      <w:r w:rsidR="00033CD3">
        <w:t>geht,</w:t>
      </w:r>
      <w:r w:rsidR="00CF525F">
        <w:t xml:space="preserve"> sollte man </w:t>
      </w:r>
      <w:r w:rsidR="00033CD3">
        <w:t>nachschauen,</w:t>
      </w:r>
      <w:r w:rsidR="00CF525F">
        <w:t xml:space="preserve"> ob das das Dokument mit dem Passwort auch wirklich keine Sonderzeichen hat.  </w:t>
      </w:r>
    </w:p>
    <w:p w14:paraId="76857A2F" w14:textId="68EDD65F" w:rsidR="00F457D2" w:rsidRDefault="00F457D2" w:rsidP="00F457D2">
      <w:pPr>
        <w:pStyle w:val="berschrift2"/>
      </w:pPr>
      <w:bookmarkStart w:id="5" w:name="_Toc212038121"/>
      <w:r>
        <w:t>README.md</w:t>
      </w:r>
      <w:bookmarkEnd w:id="5"/>
    </w:p>
    <w:p w14:paraId="1A8E22E5" w14:textId="58F473F7" w:rsidR="00227162" w:rsidRDefault="00A31790" w:rsidP="00227162">
      <w:r>
        <w:t xml:space="preserve">Für das README.md habe ich </w:t>
      </w:r>
      <w:r w:rsidR="00D9554C">
        <w:t xml:space="preserve">die wichtigsten schritte aufgeschrieben und diese dann in eine reinfolge gebracht. Damit ich es nachher einfacher habe, sobald ich damit fertig </w:t>
      </w:r>
      <w:proofErr w:type="gramStart"/>
      <w:r w:rsidR="00D9554C">
        <w:t>war</w:t>
      </w:r>
      <w:proofErr w:type="gramEnd"/>
      <w:r w:rsidR="00D9554C">
        <w:t xml:space="preserve"> habe ich dann mit den README.md angefangen und die ganzen Sachen hinzugefügt und noch angepasst damit alles stimmt und danach mit git gepusht und schon hatte man die Anleitung auf dem </w:t>
      </w:r>
      <w:r w:rsidR="00D9554C" w:rsidRPr="001830FC">
        <w:t>Repositorie</w:t>
      </w:r>
      <w:r w:rsidR="00D9554C">
        <w:t xml:space="preserve">. </w:t>
      </w:r>
    </w:p>
    <w:p w14:paraId="156C4A75" w14:textId="3440E2D5" w:rsidR="004D20E8" w:rsidRDefault="004D20E8" w:rsidP="004D20E8">
      <w:pPr>
        <w:pStyle w:val="berschrift2"/>
      </w:pPr>
      <w:bookmarkStart w:id="6" w:name="_Toc212038122"/>
      <w:r>
        <w:t>Git Hub</w:t>
      </w:r>
      <w:bookmarkEnd w:id="6"/>
      <w:r>
        <w:t xml:space="preserve"> </w:t>
      </w:r>
    </w:p>
    <w:p w14:paraId="2A9BE1F1" w14:textId="27C3DE0D" w:rsidR="004D20E8" w:rsidRPr="004D20E8" w:rsidRDefault="004D20E8" w:rsidP="004D20E8">
      <w:r>
        <w:t xml:space="preserve">In git sollte man nach dem ein Dokument bearbeitet hat mit </w:t>
      </w:r>
      <w:r w:rsidRPr="004D20E8">
        <w:rPr>
          <w:highlight w:val="yellow"/>
        </w:rPr>
        <w:t>git add .</w:t>
      </w:r>
      <w:r>
        <w:t xml:space="preserve"> alles in ein Paket machen und mit </w:t>
      </w:r>
      <w:r w:rsidRPr="004D20E8">
        <w:rPr>
          <w:highlight w:val="yellow"/>
        </w:rPr>
        <w:t>git commit -m «Kommentar»</w:t>
      </w:r>
      <w:r>
        <w:t xml:space="preserve"> das Paket dann anschreiben, wenn man das dann gemacht hat mit </w:t>
      </w:r>
      <w:r w:rsidRPr="004D20E8">
        <w:rPr>
          <w:highlight w:val="yellow"/>
        </w:rPr>
        <w:t>git push</w:t>
      </w:r>
      <w:r>
        <w:t xml:space="preserve"> verschicken. Man sollte jedes Dokument, nach dem man das bearbeitet habe, diesen Vorgang machen aber das </w:t>
      </w:r>
      <w:r w:rsidRPr="004D20E8">
        <w:rPr>
          <w:highlight w:val="yellow"/>
        </w:rPr>
        <w:t>git push</w:t>
      </w:r>
      <w:r>
        <w:t xml:space="preserve"> ist nicht immer notwendig das kann man auch überspringen. Es wäre am Sinn vollen das ganze erst zu machen, wenn denk das man fertig ist.</w:t>
      </w:r>
    </w:p>
    <w:p w14:paraId="152231FA" w14:textId="77777777" w:rsidR="00BF3BAB" w:rsidRDefault="00BF3BAB" w:rsidP="00BF3BAB">
      <w:pPr>
        <w:pStyle w:val="berschrift2"/>
      </w:pPr>
      <w:r w:rsidRPr="00BF3BAB">
        <w:t>Einrichtung der Entwicklungsumgebung</w:t>
      </w:r>
    </w:p>
    <w:p w14:paraId="246689F1" w14:textId="2F778D22" w:rsidR="00BF3BAB" w:rsidRPr="00BF3BAB" w:rsidRDefault="00BF3BAB" w:rsidP="00BF3BAB">
      <w:r>
        <w:rPr>
          <w:noProof/>
        </w:rPr>
        <w:drawing>
          <wp:anchor distT="0" distB="0" distL="114300" distR="114300" simplePos="0" relativeHeight="251687936" behindDoc="0" locked="0" layoutInCell="1" allowOverlap="1" wp14:anchorId="2C1F7AD4" wp14:editId="152BCE5E">
            <wp:simplePos x="0" y="0"/>
            <wp:positionH relativeFrom="column">
              <wp:posOffset>-52387</wp:posOffset>
            </wp:positionH>
            <wp:positionV relativeFrom="paragraph">
              <wp:posOffset>656272</wp:posOffset>
            </wp:positionV>
            <wp:extent cx="2638425" cy="1467485"/>
            <wp:effectExtent l="0" t="0" r="9525" b="0"/>
            <wp:wrapSquare wrapText="bothSides"/>
            <wp:docPr id="1270008330" name="Grafik 20"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8330" name="Grafik 20" descr="Ein Bild, das Text, Screenshot, Schrift, Zahl enthält.&#10;&#10;KI-generierte Inhalte können fehlerhaft sein."/>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8425" cy="1467485"/>
                    </a:xfrm>
                    <a:prstGeom prst="rect">
                      <a:avLst/>
                    </a:prstGeom>
                  </pic:spPr>
                </pic:pic>
              </a:graphicData>
            </a:graphic>
          </wp:anchor>
        </w:drawing>
      </w:r>
      <w:r>
        <w:t xml:space="preserve">Als erstes muss man das Repositorie Forken, wie oben beschrieben, wenn man das dann gemacht hat. Muss man Visual Studio Code öffnen und dann oben Links auf File gehen.  </w:t>
      </w:r>
    </w:p>
    <w:p w14:paraId="5134B058" w14:textId="10C3D9D6" w:rsidR="00227162" w:rsidRPr="00227162" w:rsidRDefault="00227162" w:rsidP="00BF3BAB">
      <w:pPr>
        <w:pStyle w:val="berschrift2"/>
      </w:pPr>
    </w:p>
    <w:p w14:paraId="128D5FE7" w14:textId="6D5E0A5D" w:rsidR="000F38EC" w:rsidRDefault="00114D80" w:rsidP="001830FC">
      <w:r>
        <w:t xml:space="preserve">  </w:t>
      </w:r>
    </w:p>
    <w:p w14:paraId="532E82FC" w14:textId="77777777" w:rsidR="00BF3BAB" w:rsidRDefault="00BF3BAB" w:rsidP="001830FC"/>
    <w:p w14:paraId="2B12A891" w14:textId="77777777" w:rsidR="00BF3BAB" w:rsidRDefault="00BF3BAB" w:rsidP="001830FC"/>
    <w:p w14:paraId="07760FB7" w14:textId="253FFA5D" w:rsidR="00BF3BAB" w:rsidRDefault="00BF3BAB" w:rsidP="001830FC"/>
    <w:p w14:paraId="58AB8BB0" w14:textId="77777777" w:rsidR="00BF3BAB" w:rsidRDefault="00BF3BAB" w:rsidP="001830FC">
      <w:r>
        <w:rPr>
          <w:noProof/>
        </w:rPr>
        <w:lastRenderedPageBreak/>
        <w:drawing>
          <wp:anchor distT="0" distB="0" distL="114300" distR="114300" simplePos="0" relativeHeight="251688960" behindDoc="0" locked="0" layoutInCell="1" allowOverlap="1" wp14:anchorId="33EA5EF9" wp14:editId="2B5C761C">
            <wp:simplePos x="0" y="0"/>
            <wp:positionH relativeFrom="margin">
              <wp:align>left</wp:align>
            </wp:positionH>
            <wp:positionV relativeFrom="paragraph">
              <wp:posOffset>276225</wp:posOffset>
            </wp:positionV>
            <wp:extent cx="2711450" cy="2047875"/>
            <wp:effectExtent l="0" t="0" r="0" b="9525"/>
            <wp:wrapSquare wrapText="bothSides"/>
            <wp:docPr id="599627559" name="Grafik 2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27559" name="Grafik 22" descr="Ein Bild, das Text, Screenshot, Schrift, Zahl enthält.&#10;&#10;KI-generierte Inhalte können fehlerhaft sein."/>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1450" cy="2047875"/>
                    </a:xfrm>
                    <a:prstGeom prst="rect">
                      <a:avLst/>
                    </a:prstGeom>
                  </pic:spPr>
                </pic:pic>
              </a:graphicData>
            </a:graphic>
            <wp14:sizeRelH relativeFrom="margin">
              <wp14:pctWidth>0</wp14:pctWidth>
            </wp14:sizeRelH>
            <wp14:sizeRelV relativeFrom="margin">
              <wp14:pctHeight>0</wp14:pctHeight>
            </wp14:sizeRelV>
          </wp:anchor>
        </w:drawing>
      </w:r>
      <w:r>
        <w:t>Darauf gedrückt hat muss man auf Open File gehen.</w:t>
      </w:r>
    </w:p>
    <w:p w14:paraId="46D5DD72" w14:textId="77777777" w:rsidR="00BF3BAB" w:rsidRDefault="00BF3BAB" w:rsidP="001830FC"/>
    <w:p w14:paraId="496D3F57" w14:textId="77777777" w:rsidR="00BF3BAB" w:rsidRDefault="00BF3BAB" w:rsidP="001830FC"/>
    <w:p w14:paraId="1A52D728" w14:textId="77777777" w:rsidR="00BF3BAB" w:rsidRDefault="00BF3BAB" w:rsidP="001830FC"/>
    <w:p w14:paraId="781FE852" w14:textId="77777777" w:rsidR="00BF3BAB" w:rsidRDefault="00BF3BAB" w:rsidP="001830FC"/>
    <w:p w14:paraId="2AEC9644" w14:textId="77777777" w:rsidR="00BF3BAB" w:rsidRDefault="00BF3BAB" w:rsidP="001830FC"/>
    <w:p w14:paraId="21D043F8" w14:textId="77777777" w:rsidR="00BF3BAB" w:rsidRDefault="00BF3BAB" w:rsidP="001830FC"/>
    <w:p w14:paraId="31EC29F7" w14:textId="77777777" w:rsidR="00BF3BAB" w:rsidRDefault="00BF3BAB" w:rsidP="001830FC"/>
    <w:p w14:paraId="6D526881" w14:textId="31D4BC9F" w:rsidR="00BF3BAB" w:rsidRPr="00114D80" w:rsidRDefault="0024203B" w:rsidP="001830FC">
      <w:r>
        <w:rPr>
          <w:noProof/>
        </w:rPr>
        <w:drawing>
          <wp:anchor distT="0" distB="0" distL="114300" distR="114300" simplePos="0" relativeHeight="251689984" behindDoc="0" locked="0" layoutInCell="1" allowOverlap="1" wp14:anchorId="36E67ED6" wp14:editId="7452C91F">
            <wp:simplePos x="0" y="0"/>
            <wp:positionH relativeFrom="margin">
              <wp:posOffset>-104775</wp:posOffset>
            </wp:positionH>
            <wp:positionV relativeFrom="paragraph">
              <wp:posOffset>501968</wp:posOffset>
            </wp:positionV>
            <wp:extent cx="5010150" cy="2816860"/>
            <wp:effectExtent l="0" t="0" r="0" b="2540"/>
            <wp:wrapSquare wrapText="bothSides"/>
            <wp:docPr id="1633126126" name="Grafik 23"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6126" name="Grafik 23" descr="Ein Bild, das Text, Screenshot, Software, Multimedia-Software enthält.&#10;&#10;KI-generierte Inhalte können fehlerhaft sei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10150" cy="2816860"/>
                    </a:xfrm>
                    <a:prstGeom prst="rect">
                      <a:avLst/>
                    </a:prstGeom>
                  </pic:spPr>
                </pic:pic>
              </a:graphicData>
            </a:graphic>
            <wp14:sizeRelH relativeFrom="margin">
              <wp14:pctWidth>0</wp14:pctWidth>
            </wp14:sizeRelH>
            <wp14:sizeRelV relativeFrom="margin">
              <wp14:pctHeight>0</wp14:pctHeight>
            </wp14:sizeRelV>
          </wp:anchor>
        </w:drawing>
      </w:r>
      <w:r w:rsidR="00BF3BAB">
        <w:t xml:space="preserve">Danach geht ein anderes Fenster auf </w:t>
      </w:r>
      <w:proofErr w:type="spellStart"/>
      <w:r>
        <w:t>auf</w:t>
      </w:r>
      <w:proofErr w:type="spellEnd"/>
      <w:r>
        <w:t xml:space="preserve"> welchem man denn gewünschten Ordner öffnen. </w:t>
      </w:r>
      <w:r w:rsidR="00BF3BAB">
        <w:t xml:space="preserve"> </w:t>
      </w:r>
    </w:p>
    <w:sectPr w:rsidR="00BF3BAB" w:rsidRPr="00114D80" w:rsidSect="00B2610B">
      <w:headerReference w:type="default" r:id="rId33"/>
      <w:footerReference w:type="default" r:id="rId34"/>
      <w:headerReference w:type="first" r:id="rId35"/>
      <w:pgSz w:w="11906" w:h="16838"/>
      <w:pgMar w:top="1417" w:right="1417" w:bottom="1134" w:left="1417" w:header="709"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DE100" w14:textId="77777777" w:rsidR="00721427" w:rsidRPr="00B2610B" w:rsidRDefault="00721427" w:rsidP="00084BC2">
      <w:pPr>
        <w:spacing w:after="0" w:line="240" w:lineRule="auto"/>
      </w:pPr>
      <w:r w:rsidRPr="00B2610B">
        <w:separator/>
      </w:r>
    </w:p>
  </w:endnote>
  <w:endnote w:type="continuationSeparator" w:id="0">
    <w:p w14:paraId="657586DF" w14:textId="77777777" w:rsidR="00721427" w:rsidRPr="00B2610B" w:rsidRDefault="00721427" w:rsidP="00084BC2">
      <w:pPr>
        <w:spacing w:after="0" w:line="240" w:lineRule="auto"/>
      </w:pPr>
      <w:r w:rsidRPr="00B261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02F07" w14:textId="77777777" w:rsidR="00084BC2" w:rsidRPr="00B2610B" w:rsidRDefault="00084BC2">
    <w:pPr>
      <w:pStyle w:val="Fuzeile"/>
      <w:jc w:val="right"/>
    </w:pPr>
    <w:r w:rsidRPr="00B2610B">
      <w:fldChar w:fldCharType="begin"/>
    </w:r>
    <w:r w:rsidRPr="00B2610B">
      <w:instrText xml:space="preserve"> TIME \@ "dd.MM.yyyy" </w:instrText>
    </w:r>
    <w:r w:rsidRPr="00B2610B">
      <w:fldChar w:fldCharType="separate"/>
    </w:r>
    <w:r w:rsidR="00210295">
      <w:rPr>
        <w:noProof/>
      </w:rPr>
      <w:t>22.10.2025</w:t>
    </w:r>
    <w:r w:rsidRPr="00B2610B">
      <w:fldChar w:fldCharType="end"/>
    </w:r>
    <w:r w:rsidRPr="00B2610B">
      <w:tab/>
      <w:t>Anisa Duraj</w:t>
    </w:r>
    <w:r w:rsidRPr="00B2610B">
      <w:tab/>
    </w:r>
    <w:sdt>
      <w:sdtPr>
        <w:id w:val="656429846"/>
        <w:docPartObj>
          <w:docPartGallery w:val="Page Numbers (Bottom of Page)"/>
          <w:docPartUnique/>
        </w:docPartObj>
      </w:sdtPr>
      <w:sdtContent>
        <w:r w:rsidRPr="00B2610B">
          <w:fldChar w:fldCharType="begin"/>
        </w:r>
        <w:r w:rsidRPr="00B2610B">
          <w:instrText>PAGE   \* MERGEFORMAT</w:instrText>
        </w:r>
        <w:r w:rsidRPr="00B2610B">
          <w:fldChar w:fldCharType="separate"/>
        </w:r>
        <w:r w:rsidRPr="00B2610B">
          <w:t>2</w:t>
        </w:r>
        <w:r w:rsidRPr="00B2610B">
          <w:fldChar w:fldCharType="end"/>
        </w:r>
      </w:sdtContent>
    </w:sdt>
  </w:p>
  <w:p w14:paraId="068902FA" w14:textId="77777777" w:rsidR="00084BC2" w:rsidRPr="00B2610B" w:rsidRDefault="00084BC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D70E6A" w14:textId="77777777" w:rsidR="00721427" w:rsidRPr="00B2610B" w:rsidRDefault="00721427" w:rsidP="00084BC2">
      <w:pPr>
        <w:spacing w:after="0" w:line="240" w:lineRule="auto"/>
      </w:pPr>
      <w:r w:rsidRPr="00B2610B">
        <w:separator/>
      </w:r>
    </w:p>
  </w:footnote>
  <w:footnote w:type="continuationSeparator" w:id="0">
    <w:p w14:paraId="687F9C89" w14:textId="77777777" w:rsidR="00721427" w:rsidRPr="00B2610B" w:rsidRDefault="00721427" w:rsidP="00084BC2">
      <w:pPr>
        <w:spacing w:after="0" w:line="240" w:lineRule="auto"/>
      </w:pPr>
      <w:r w:rsidRPr="00B2610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EFA24" w14:textId="4B3F3689" w:rsidR="00380CCF" w:rsidRPr="00B2610B" w:rsidRDefault="00380CCF" w:rsidP="00380CCF">
    <w:pPr>
      <w:pStyle w:val="Kopfzeile"/>
      <w:tabs>
        <w:tab w:val="clear" w:pos="4536"/>
        <w:tab w:val="clear" w:pos="9072"/>
        <w:tab w:val="left" w:pos="2266"/>
      </w:tabs>
    </w:pPr>
    <w:r w:rsidRPr="00B2610B">
      <w:tab/>
    </w:r>
    <w:fldSimple w:instr=" FILENAME \* MERGEFORMAT ">
      <w:r w:rsidR="00F457D2">
        <w:rPr>
          <w:noProof/>
        </w:rPr>
        <w:t>Dokumentation_Anisa_Docs.docx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0A6D3" w14:textId="77777777" w:rsidR="00F259EE" w:rsidRDefault="00F259EE">
    <w:pPr>
      <w:pStyle w:val="Kopfzeile"/>
    </w:pPr>
    <w:r>
      <w:rPr>
        <w:noProof/>
      </w:rPr>
      <w:drawing>
        <wp:anchor distT="0" distB="0" distL="114300" distR="114300" simplePos="0" relativeHeight="251658240" behindDoc="0" locked="0" layoutInCell="1" allowOverlap="1" wp14:anchorId="170C40C2" wp14:editId="4C1D16BC">
          <wp:simplePos x="0" y="0"/>
          <wp:positionH relativeFrom="column">
            <wp:posOffset>-503630</wp:posOffset>
          </wp:positionH>
          <wp:positionV relativeFrom="paragraph">
            <wp:posOffset>-221877</wp:posOffset>
          </wp:positionV>
          <wp:extent cx="2151529" cy="1210709"/>
          <wp:effectExtent l="0" t="0" r="1270" b="8890"/>
          <wp:wrapSquare wrapText="bothSides"/>
          <wp:docPr id="398610772" name="Grafik 7" descr="Logo und Claim | R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und Claim | RUA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51529" cy="1210709"/>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C2E4A74"/>
    <w:multiLevelType w:val="multilevel"/>
    <w:tmpl w:val="F8BA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2E4CD9"/>
    <w:multiLevelType w:val="multilevel"/>
    <w:tmpl w:val="CA02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5625190">
    <w:abstractNumId w:val="1"/>
  </w:num>
  <w:num w:numId="2" w16cid:durableId="2087411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295"/>
    <w:rsid w:val="00003A15"/>
    <w:rsid w:val="00033CD3"/>
    <w:rsid w:val="00065EC5"/>
    <w:rsid w:val="000824BA"/>
    <w:rsid w:val="00084BC2"/>
    <w:rsid w:val="00096B3F"/>
    <w:rsid w:val="000B74AC"/>
    <w:rsid w:val="000E151B"/>
    <w:rsid w:val="000F38EC"/>
    <w:rsid w:val="00110E87"/>
    <w:rsid w:val="00114D80"/>
    <w:rsid w:val="001830FC"/>
    <w:rsid w:val="00210295"/>
    <w:rsid w:val="00227162"/>
    <w:rsid w:val="0024203B"/>
    <w:rsid w:val="00262008"/>
    <w:rsid w:val="00272AC1"/>
    <w:rsid w:val="00274366"/>
    <w:rsid w:val="002964E3"/>
    <w:rsid w:val="003003A4"/>
    <w:rsid w:val="00380CCF"/>
    <w:rsid w:val="004250EA"/>
    <w:rsid w:val="00483BE2"/>
    <w:rsid w:val="004C1794"/>
    <w:rsid w:val="004C27B9"/>
    <w:rsid w:val="004D20E8"/>
    <w:rsid w:val="004E1FEE"/>
    <w:rsid w:val="005422A2"/>
    <w:rsid w:val="005B7AD8"/>
    <w:rsid w:val="005D7C37"/>
    <w:rsid w:val="005F21FA"/>
    <w:rsid w:val="0065784A"/>
    <w:rsid w:val="00721427"/>
    <w:rsid w:val="00744978"/>
    <w:rsid w:val="008E3B4F"/>
    <w:rsid w:val="009800A2"/>
    <w:rsid w:val="009A02C4"/>
    <w:rsid w:val="009B281B"/>
    <w:rsid w:val="00A31790"/>
    <w:rsid w:val="00A64528"/>
    <w:rsid w:val="00AF39ED"/>
    <w:rsid w:val="00B2610B"/>
    <w:rsid w:val="00B75B1E"/>
    <w:rsid w:val="00BA28FA"/>
    <w:rsid w:val="00BB1E5C"/>
    <w:rsid w:val="00BF3BAB"/>
    <w:rsid w:val="00C44CC3"/>
    <w:rsid w:val="00C73CD5"/>
    <w:rsid w:val="00CF525F"/>
    <w:rsid w:val="00D9554C"/>
    <w:rsid w:val="00DE4578"/>
    <w:rsid w:val="00E32882"/>
    <w:rsid w:val="00F259EE"/>
    <w:rsid w:val="00F457D2"/>
    <w:rsid w:val="00F6727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BD4070"/>
  <w15:chartTrackingRefBased/>
  <w15:docId w15:val="{428E3D3E-72AF-4567-A051-8BC043AB4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27162"/>
  </w:style>
  <w:style w:type="paragraph" w:styleId="berschrift1">
    <w:name w:val="heading 1"/>
    <w:basedOn w:val="Standard"/>
    <w:next w:val="Standard"/>
    <w:link w:val="berschrift1Zchn"/>
    <w:uiPriority w:val="9"/>
    <w:qFormat/>
    <w:rsid w:val="00210295"/>
    <w:pPr>
      <w:keepNext/>
      <w:keepLines/>
      <w:spacing w:before="360" w:after="80"/>
      <w:outlineLvl w:val="0"/>
    </w:pPr>
    <w:rPr>
      <w:rFonts w:asciiTheme="majorHAnsi" w:eastAsiaTheme="majorEastAsia" w:hAnsiTheme="majorHAnsi" w:cstheme="majorBidi"/>
      <w:color w:val="7F7F7F" w:themeColor="text1" w:themeTint="80"/>
      <w:sz w:val="40"/>
      <w:szCs w:val="40"/>
    </w:rPr>
  </w:style>
  <w:style w:type="paragraph" w:styleId="berschrift2">
    <w:name w:val="heading 2"/>
    <w:basedOn w:val="Standard"/>
    <w:next w:val="Standard"/>
    <w:link w:val="berschrift2Zchn"/>
    <w:autoRedefine/>
    <w:uiPriority w:val="9"/>
    <w:unhideWhenUsed/>
    <w:qFormat/>
    <w:rsid w:val="00210295"/>
    <w:pPr>
      <w:keepNext/>
      <w:keepLines/>
      <w:spacing w:before="280" w:after="200"/>
      <w:outlineLvl w:val="1"/>
    </w:pPr>
    <w:rPr>
      <w:rFonts w:asciiTheme="majorHAnsi" w:eastAsiaTheme="majorEastAsia" w:hAnsiTheme="majorHAnsi" w:cstheme="majorBidi"/>
      <w:color w:val="7F7F7F" w:themeColor="text1" w:themeTint="80"/>
      <w:sz w:val="32"/>
      <w:szCs w:val="32"/>
    </w:rPr>
  </w:style>
  <w:style w:type="paragraph" w:styleId="berschrift3">
    <w:name w:val="heading 3"/>
    <w:basedOn w:val="Standard"/>
    <w:next w:val="Standard"/>
    <w:link w:val="berschrift3Zchn"/>
    <w:uiPriority w:val="9"/>
    <w:unhideWhenUsed/>
    <w:qFormat/>
    <w:rsid w:val="00210295"/>
    <w:pPr>
      <w:keepNext/>
      <w:keepLines/>
      <w:spacing w:before="160" w:after="80"/>
      <w:outlineLvl w:val="2"/>
    </w:pPr>
    <w:rPr>
      <w:rFonts w:eastAsiaTheme="majorEastAsia" w:cstheme="majorBidi"/>
      <w:color w:val="7F7F7F" w:themeColor="text1" w:themeTint="80"/>
      <w:sz w:val="28"/>
      <w:szCs w:val="28"/>
    </w:rPr>
  </w:style>
  <w:style w:type="paragraph" w:styleId="berschrift4">
    <w:name w:val="heading 4"/>
    <w:basedOn w:val="Standard"/>
    <w:next w:val="Standard"/>
    <w:link w:val="berschrift4Zchn"/>
    <w:uiPriority w:val="9"/>
    <w:unhideWhenUsed/>
    <w:qFormat/>
    <w:rsid w:val="00210295"/>
    <w:pPr>
      <w:keepNext/>
      <w:keepLines/>
      <w:spacing w:before="80" w:after="40"/>
      <w:outlineLvl w:val="3"/>
    </w:pPr>
    <w:rPr>
      <w:rFonts w:eastAsiaTheme="majorEastAsia" w:cstheme="majorBidi"/>
      <w:iCs/>
      <w:color w:val="7F7F7F" w:themeColor="text1" w:themeTint="80"/>
    </w:rPr>
  </w:style>
  <w:style w:type="paragraph" w:styleId="berschrift5">
    <w:name w:val="heading 5"/>
    <w:basedOn w:val="Standard"/>
    <w:next w:val="Standard"/>
    <w:link w:val="berschrift5Zchn"/>
    <w:uiPriority w:val="9"/>
    <w:unhideWhenUsed/>
    <w:qFormat/>
    <w:rsid w:val="00210295"/>
    <w:pPr>
      <w:keepNext/>
      <w:keepLines/>
      <w:spacing w:before="80" w:after="40"/>
      <w:outlineLvl w:val="4"/>
    </w:pPr>
    <w:rPr>
      <w:rFonts w:eastAsiaTheme="majorEastAsia" w:cstheme="majorBidi"/>
      <w:color w:val="7F7F7F" w:themeColor="text1" w:themeTint="80"/>
    </w:rPr>
  </w:style>
  <w:style w:type="paragraph" w:styleId="berschrift6">
    <w:name w:val="heading 6"/>
    <w:basedOn w:val="Standard"/>
    <w:next w:val="Standard"/>
    <w:link w:val="berschrift6Zchn"/>
    <w:uiPriority w:val="9"/>
    <w:unhideWhenUsed/>
    <w:qFormat/>
    <w:rsid w:val="00210295"/>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65EC5"/>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65EC5"/>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65EC5"/>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10295"/>
    <w:rPr>
      <w:rFonts w:asciiTheme="majorHAnsi" w:eastAsiaTheme="majorEastAsia" w:hAnsiTheme="majorHAnsi" w:cstheme="majorBidi"/>
      <w:color w:val="7F7F7F" w:themeColor="text1" w:themeTint="80"/>
      <w:sz w:val="40"/>
      <w:szCs w:val="40"/>
    </w:rPr>
  </w:style>
  <w:style w:type="character" w:customStyle="1" w:styleId="berschrift2Zchn">
    <w:name w:val="Überschrift 2 Zchn"/>
    <w:basedOn w:val="Absatz-Standardschriftart"/>
    <w:link w:val="berschrift2"/>
    <w:uiPriority w:val="9"/>
    <w:rsid w:val="00210295"/>
    <w:rPr>
      <w:rFonts w:asciiTheme="majorHAnsi" w:eastAsiaTheme="majorEastAsia" w:hAnsiTheme="majorHAnsi" w:cstheme="majorBidi"/>
      <w:color w:val="7F7F7F" w:themeColor="text1" w:themeTint="80"/>
      <w:sz w:val="32"/>
      <w:szCs w:val="32"/>
    </w:rPr>
  </w:style>
  <w:style w:type="character" w:customStyle="1" w:styleId="berschrift3Zchn">
    <w:name w:val="Überschrift 3 Zchn"/>
    <w:basedOn w:val="Absatz-Standardschriftart"/>
    <w:link w:val="berschrift3"/>
    <w:uiPriority w:val="9"/>
    <w:rsid w:val="00210295"/>
    <w:rPr>
      <w:rFonts w:eastAsiaTheme="majorEastAsia" w:cstheme="majorBidi"/>
      <w:color w:val="7F7F7F" w:themeColor="text1" w:themeTint="80"/>
      <w:sz w:val="28"/>
      <w:szCs w:val="28"/>
    </w:rPr>
  </w:style>
  <w:style w:type="character" w:customStyle="1" w:styleId="berschrift4Zchn">
    <w:name w:val="Überschrift 4 Zchn"/>
    <w:basedOn w:val="Absatz-Standardschriftart"/>
    <w:link w:val="berschrift4"/>
    <w:uiPriority w:val="9"/>
    <w:rsid w:val="00210295"/>
    <w:rPr>
      <w:rFonts w:eastAsiaTheme="majorEastAsia" w:cstheme="majorBidi"/>
      <w:iCs/>
      <w:color w:val="7F7F7F" w:themeColor="text1" w:themeTint="80"/>
    </w:rPr>
  </w:style>
  <w:style w:type="character" w:customStyle="1" w:styleId="berschrift5Zchn">
    <w:name w:val="Überschrift 5 Zchn"/>
    <w:basedOn w:val="Absatz-Standardschriftart"/>
    <w:link w:val="berschrift5"/>
    <w:uiPriority w:val="9"/>
    <w:rsid w:val="00210295"/>
    <w:rPr>
      <w:rFonts w:eastAsiaTheme="majorEastAsia" w:cstheme="majorBidi"/>
      <w:color w:val="7F7F7F" w:themeColor="text1" w:themeTint="80"/>
    </w:rPr>
  </w:style>
  <w:style w:type="character" w:customStyle="1" w:styleId="berschrift6Zchn">
    <w:name w:val="Überschrift 6 Zchn"/>
    <w:basedOn w:val="Absatz-Standardschriftart"/>
    <w:link w:val="berschrift6"/>
    <w:uiPriority w:val="9"/>
    <w:rsid w:val="00210295"/>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065EC5"/>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065EC5"/>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065EC5"/>
    <w:rPr>
      <w:rFonts w:eastAsiaTheme="majorEastAsia" w:cstheme="majorBidi"/>
      <w:color w:val="272727" w:themeColor="text1" w:themeTint="D8"/>
    </w:rPr>
  </w:style>
  <w:style w:type="paragraph" w:styleId="Titel">
    <w:name w:val="Title"/>
    <w:basedOn w:val="Standard"/>
    <w:next w:val="Standard"/>
    <w:link w:val="TitelZchn"/>
    <w:uiPriority w:val="10"/>
    <w:qFormat/>
    <w:rsid w:val="00065E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5EC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65EC5"/>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65EC5"/>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065EC5"/>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65EC5"/>
    <w:rPr>
      <w:i/>
      <w:iCs/>
      <w:color w:val="404040" w:themeColor="text1" w:themeTint="BF"/>
    </w:rPr>
  </w:style>
  <w:style w:type="paragraph" w:styleId="Listenabsatz">
    <w:name w:val="List Paragraph"/>
    <w:basedOn w:val="Standard"/>
    <w:uiPriority w:val="34"/>
    <w:qFormat/>
    <w:rsid w:val="00065EC5"/>
    <w:pPr>
      <w:ind w:left="720"/>
      <w:contextualSpacing/>
    </w:pPr>
  </w:style>
  <w:style w:type="character" w:styleId="IntensiveHervorhebung">
    <w:name w:val="Intense Emphasis"/>
    <w:basedOn w:val="Absatz-Standardschriftart"/>
    <w:uiPriority w:val="21"/>
    <w:qFormat/>
    <w:rsid w:val="00065EC5"/>
    <w:rPr>
      <w:i/>
      <w:iCs/>
      <w:color w:val="0F4761" w:themeColor="accent1" w:themeShade="BF"/>
    </w:rPr>
  </w:style>
  <w:style w:type="paragraph" w:styleId="IntensivesZitat">
    <w:name w:val="Intense Quote"/>
    <w:basedOn w:val="Standard"/>
    <w:next w:val="Standard"/>
    <w:link w:val="IntensivesZitatZchn"/>
    <w:uiPriority w:val="30"/>
    <w:qFormat/>
    <w:rsid w:val="00065E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065EC5"/>
    <w:rPr>
      <w:i/>
      <w:iCs/>
      <w:color w:val="0F4761" w:themeColor="accent1" w:themeShade="BF"/>
    </w:rPr>
  </w:style>
  <w:style w:type="character" w:styleId="IntensiverVerweis">
    <w:name w:val="Intense Reference"/>
    <w:basedOn w:val="Absatz-Standardschriftart"/>
    <w:uiPriority w:val="32"/>
    <w:qFormat/>
    <w:rsid w:val="00065EC5"/>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065EC5"/>
    <w:pPr>
      <w:spacing w:before="240" w:after="0" w:line="259" w:lineRule="auto"/>
      <w:outlineLvl w:val="9"/>
    </w:pPr>
    <w:rPr>
      <w:kern w:val="0"/>
      <w:sz w:val="32"/>
      <w:szCs w:val="32"/>
      <w:lang w:eastAsia="de-CH"/>
      <w14:ligatures w14:val="none"/>
    </w:rPr>
  </w:style>
  <w:style w:type="paragraph" w:styleId="Verzeichnis1">
    <w:name w:val="toc 1"/>
    <w:basedOn w:val="Standard"/>
    <w:next w:val="Standard"/>
    <w:autoRedefine/>
    <w:uiPriority w:val="39"/>
    <w:unhideWhenUsed/>
    <w:rsid w:val="00065EC5"/>
    <w:pPr>
      <w:spacing w:after="100"/>
    </w:pPr>
  </w:style>
  <w:style w:type="paragraph" w:styleId="Verzeichnis2">
    <w:name w:val="toc 2"/>
    <w:basedOn w:val="Standard"/>
    <w:next w:val="Standard"/>
    <w:autoRedefine/>
    <w:uiPriority w:val="39"/>
    <w:unhideWhenUsed/>
    <w:rsid w:val="00065EC5"/>
    <w:pPr>
      <w:spacing w:after="100"/>
      <w:ind w:left="240"/>
    </w:pPr>
  </w:style>
  <w:style w:type="paragraph" w:styleId="Verzeichnis3">
    <w:name w:val="toc 3"/>
    <w:basedOn w:val="Standard"/>
    <w:next w:val="Standard"/>
    <w:autoRedefine/>
    <w:uiPriority w:val="39"/>
    <w:unhideWhenUsed/>
    <w:rsid w:val="00065EC5"/>
    <w:pPr>
      <w:spacing w:after="100"/>
      <w:ind w:left="480"/>
    </w:pPr>
  </w:style>
  <w:style w:type="character" w:styleId="Hyperlink">
    <w:name w:val="Hyperlink"/>
    <w:basedOn w:val="Absatz-Standardschriftart"/>
    <w:uiPriority w:val="99"/>
    <w:unhideWhenUsed/>
    <w:rsid w:val="00065EC5"/>
    <w:rPr>
      <w:color w:val="467886" w:themeColor="hyperlink"/>
      <w:u w:val="single"/>
    </w:rPr>
  </w:style>
  <w:style w:type="paragraph" w:styleId="Beschriftung">
    <w:name w:val="caption"/>
    <w:basedOn w:val="Standard"/>
    <w:next w:val="Standard"/>
    <w:uiPriority w:val="35"/>
    <w:unhideWhenUsed/>
    <w:qFormat/>
    <w:rsid w:val="00AF39ED"/>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084BC2"/>
    <w:rPr>
      <w:color w:val="605E5C"/>
      <w:shd w:val="clear" w:color="auto" w:fill="E1DFDD"/>
    </w:rPr>
  </w:style>
  <w:style w:type="paragraph" w:styleId="Kopfzeile">
    <w:name w:val="header"/>
    <w:basedOn w:val="Standard"/>
    <w:link w:val="KopfzeileZchn"/>
    <w:uiPriority w:val="99"/>
    <w:unhideWhenUsed/>
    <w:rsid w:val="00084B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4BC2"/>
  </w:style>
  <w:style w:type="paragraph" w:styleId="Fuzeile">
    <w:name w:val="footer"/>
    <w:basedOn w:val="Standard"/>
    <w:link w:val="FuzeileZchn"/>
    <w:uiPriority w:val="99"/>
    <w:unhideWhenUsed/>
    <w:rsid w:val="00084B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4BC2"/>
  </w:style>
  <w:style w:type="character" w:styleId="Platzhaltertext">
    <w:name w:val="Placeholder Text"/>
    <w:basedOn w:val="Absatz-Standardschriftart"/>
    <w:uiPriority w:val="99"/>
    <w:semiHidden/>
    <w:rsid w:val="00380CCF"/>
    <w:rPr>
      <w:color w:val="666666"/>
    </w:rPr>
  </w:style>
  <w:style w:type="paragraph" w:styleId="KeinLeerraum">
    <w:name w:val="No Spacing"/>
    <w:link w:val="KeinLeerraumZchn"/>
    <w:uiPriority w:val="1"/>
    <w:qFormat/>
    <w:rsid w:val="00B75B1E"/>
    <w:pPr>
      <w:spacing w:after="0" w:line="240" w:lineRule="auto"/>
    </w:pPr>
    <w:rPr>
      <w:rFonts w:eastAsiaTheme="minorEastAsia"/>
      <w:kern w:val="0"/>
      <w:sz w:val="22"/>
      <w:szCs w:val="22"/>
      <w:lang w:eastAsia="de-CH"/>
      <w14:ligatures w14:val="none"/>
    </w:rPr>
  </w:style>
  <w:style w:type="character" w:customStyle="1" w:styleId="KeinLeerraumZchn">
    <w:name w:val="Kein Leerraum Zchn"/>
    <w:basedOn w:val="Absatz-Standardschriftart"/>
    <w:link w:val="KeinLeerraum"/>
    <w:uiPriority w:val="1"/>
    <w:rsid w:val="00B75B1E"/>
    <w:rPr>
      <w:rFonts w:eastAsiaTheme="minorEastAsia"/>
      <w:kern w:val="0"/>
      <w:sz w:val="22"/>
      <w:szCs w:val="22"/>
      <w:lang w:eastAsia="de-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isa525/docker-nodejs-sample.git" TargetMode="External"/><Relationship Id="rId18" Type="http://schemas.openxmlformats.org/officeDocument/2006/relationships/image" Target="media/image9.png"/><Relationship Id="rId26" Type="http://schemas.openxmlformats.org/officeDocument/2006/relationships/hyperlink" Target="http://localhost:3000/" TargetMode="Externa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docker.com/guides/nodejs/develop/" TargetMode="External"/><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OneDrive%20-%20TBZ\Dokumente\Benutzerdefinierte%20Office-Vorlagen\Dokomentations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Hier ist eine schritt für schritt Anleitung wie man ein Doker richtig erstell.  </Abstract>
  <CompanyAddress/>
  <CompanyPhone/>
  <CompanyFax/>
  <CompanyEmail>Anisa_duraj@outlook.com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C25BD8-774E-4BC4-89F2-4812AE4A7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Dokomentationsvorlage.dotx</Template>
  <TotalTime>0</TotalTime>
  <Pages>1</Pages>
  <Words>809</Words>
  <Characters>5098</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Fundamentals</dc:title>
  <dc:subject>Erstellt in ZLI</dc:subject>
  <dc:creator>Anisa</dc:creator>
  <cp:keywords/>
  <dc:description/>
  <cp:lastModifiedBy>Duraj Anisa</cp:lastModifiedBy>
  <cp:revision>5</cp:revision>
  <dcterms:created xsi:type="dcterms:W3CDTF">2025-10-22T06:24:00Z</dcterms:created>
  <dcterms:modified xsi:type="dcterms:W3CDTF">2025-10-22T13:20:00Z</dcterms:modified>
</cp:coreProperties>
</file>